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C3CB" w14:textId="2B194FEE" w:rsidR="00BA60BE" w:rsidRPr="00DE7A4F" w:rsidRDefault="00042F0C" w:rsidP="00C921BC">
      <w:pPr>
        <w:spacing w:line="276" w:lineRule="auto"/>
        <w:jc w:val="center"/>
        <w:rPr>
          <w:b/>
          <w:sz w:val="36"/>
          <w:szCs w:val="36"/>
          <w:lang w:val="en-AU"/>
        </w:rPr>
      </w:pPr>
      <w:bookmarkStart w:id="0" w:name="_Hlk53995775"/>
      <w:r>
        <w:rPr>
          <w:b/>
          <w:sz w:val="36"/>
          <w:szCs w:val="36"/>
          <w:lang w:val="en-AU"/>
        </w:rPr>
        <w:t>AMA</w:t>
      </w:r>
      <w:r w:rsidR="000B73FD">
        <w:rPr>
          <w:b/>
          <w:sz w:val="36"/>
          <w:szCs w:val="36"/>
          <w:lang w:val="en-AU"/>
        </w:rPr>
        <w:t>N</w:t>
      </w:r>
      <w:r w:rsidR="00750297">
        <w:rPr>
          <w:b/>
          <w:sz w:val="36"/>
          <w:szCs w:val="36"/>
          <w:lang w:val="en-AU"/>
        </w:rPr>
        <w:t xml:space="preserve"> </w:t>
      </w:r>
      <w:r w:rsidR="000B73FD">
        <w:rPr>
          <w:b/>
          <w:sz w:val="36"/>
          <w:szCs w:val="36"/>
          <w:lang w:val="en-AU"/>
        </w:rPr>
        <w:t>SINGH</w:t>
      </w:r>
    </w:p>
    <w:p w14:paraId="73D4FE17" w14:textId="51812EB5" w:rsidR="00BA60BE" w:rsidRPr="00DE7A4F" w:rsidRDefault="00BA60BE" w:rsidP="00BA60BE">
      <w:pPr>
        <w:spacing w:line="276" w:lineRule="auto"/>
        <w:jc w:val="center"/>
        <w:rPr>
          <w:b/>
          <w:sz w:val="22"/>
          <w:szCs w:val="22"/>
          <w:lang w:val="en-AU"/>
        </w:rPr>
      </w:pPr>
      <w:r w:rsidRPr="00DE7A4F">
        <w:rPr>
          <w:b/>
          <w:sz w:val="28"/>
          <w:szCs w:val="28"/>
          <w:lang w:val="en-AU"/>
        </w:rPr>
        <w:t xml:space="preserve">     SENIOR BIG DATA</w:t>
      </w:r>
      <w:r w:rsidR="003D09E0">
        <w:rPr>
          <w:b/>
          <w:sz w:val="28"/>
          <w:szCs w:val="28"/>
          <w:lang w:val="en-AU"/>
        </w:rPr>
        <w:t xml:space="preserve"> AZURE</w:t>
      </w:r>
      <w:r w:rsidRPr="00DE7A4F">
        <w:rPr>
          <w:b/>
          <w:sz w:val="28"/>
          <w:szCs w:val="28"/>
          <w:lang w:val="en-AU"/>
        </w:rPr>
        <w:t xml:space="preserve"> ENGINEER</w:t>
      </w:r>
    </w:p>
    <w:p w14:paraId="2527AE85" w14:textId="63508013" w:rsidR="00BA60BE" w:rsidRPr="00DE7A4F" w:rsidRDefault="00A67260" w:rsidP="000B73FD">
      <w:pPr>
        <w:pBdr>
          <w:bottom w:val="single" w:sz="12" w:space="1" w:color="auto"/>
        </w:pBdr>
        <w:spacing w:line="276" w:lineRule="auto"/>
        <w:jc w:val="center"/>
      </w:pPr>
      <w:r>
        <w:rPr>
          <w:b/>
          <w:sz w:val="22"/>
          <w:szCs w:val="22"/>
          <w:lang w:val="en-AU"/>
        </w:rPr>
        <w:t xml:space="preserve">      </w:t>
      </w:r>
      <w:r w:rsidR="00BA60BE" w:rsidRPr="00DE7A4F">
        <w:rPr>
          <w:b/>
          <w:sz w:val="22"/>
          <w:szCs w:val="22"/>
          <w:lang w:val="en-AU"/>
        </w:rPr>
        <w:t>Cont.:</w:t>
      </w:r>
      <w:r>
        <w:rPr>
          <w:b/>
          <w:sz w:val="22"/>
          <w:szCs w:val="22"/>
          <w:lang w:val="en-AU"/>
        </w:rPr>
        <w:t xml:space="preserve"> </w:t>
      </w:r>
      <w:r w:rsidR="000B73FD" w:rsidRPr="000B73FD">
        <w:rPr>
          <w:sz w:val="22"/>
          <w:szCs w:val="22"/>
          <w:lang w:val="en-AU"/>
        </w:rPr>
        <w:t>(</w:t>
      </w:r>
      <w:r w:rsidR="00211915">
        <w:rPr>
          <w:sz w:val="22"/>
          <w:szCs w:val="22"/>
          <w:lang w:val="en-AU"/>
        </w:rPr>
        <w:t>111</w:t>
      </w:r>
      <w:r w:rsidR="000B73FD" w:rsidRPr="000B73FD">
        <w:rPr>
          <w:sz w:val="22"/>
          <w:szCs w:val="22"/>
          <w:lang w:val="en-AU"/>
        </w:rPr>
        <w:t xml:space="preserve">) </w:t>
      </w:r>
      <w:r w:rsidR="00211915">
        <w:rPr>
          <w:sz w:val="22"/>
          <w:szCs w:val="22"/>
          <w:lang w:val="en-AU"/>
        </w:rPr>
        <w:t>222</w:t>
      </w:r>
      <w:r w:rsidR="000B73FD" w:rsidRPr="000B73FD">
        <w:rPr>
          <w:sz w:val="22"/>
          <w:szCs w:val="22"/>
          <w:lang w:val="en-AU"/>
        </w:rPr>
        <w:t>-</w:t>
      </w:r>
      <w:r w:rsidR="00211915">
        <w:rPr>
          <w:sz w:val="22"/>
          <w:szCs w:val="22"/>
          <w:lang w:val="en-AU"/>
        </w:rPr>
        <w:t>0000</w:t>
      </w:r>
      <w:r w:rsidR="00BA60BE" w:rsidRPr="00DE7A4F">
        <w:rPr>
          <w:b/>
          <w:sz w:val="22"/>
          <w:szCs w:val="22"/>
          <w:lang w:val="en-AU"/>
        </w:rPr>
        <w:t>| Email:</w:t>
      </w:r>
      <w:r>
        <w:rPr>
          <w:b/>
          <w:sz w:val="22"/>
          <w:szCs w:val="22"/>
          <w:lang w:val="en-AU"/>
        </w:rPr>
        <w:t xml:space="preserve"> </w:t>
      </w:r>
      <w:r w:rsidR="00750297" w:rsidRPr="00750297">
        <w:rPr>
          <w:sz w:val="22"/>
          <w:szCs w:val="22"/>
          <w:lang w:val="en-AU"/>
        </w:rPr>
        <w:t>amanss</w:t>
      </w:r>
      <w:r w:rsidR="00211915">
        <w:rPr>
          <w:sz w:val="22"/>
          <w:szCs w:val="22"/>
          <w:lang w:val="en-AU"/>
        </w:rPr>
        <w:t>12345</w:t>
      </w:r>
      <w:r w:rsidR="00750297" w:rsidRPr="00750297">
        <w:rPr>
          <w:sz w:val="22"/>
          <w:szCs w:val="22"/>
          <w:lang w:val="en-AU"/>
        </w:rPr>
        <w:t>@gmail.com</w:t>
      </w:r>
    </w:p>
    <w:p w14:paraId="05452574" w14:textId="77777777" w:rsidR="0068407C" w:rsidRDefault="0068407C" w:rsidP="009B39A5">
      <w:pPr>
        <w:jc w:val="both"/>
        <w:rPr>
          <w:b/>
          <w:sz w:val="22"/>
          <w:szCs w:val="22"/>
          <w:lang w:val="en-AU"/>
        </w:rPr>
      </w:pPr>
    </w:p>
    <w:p w14:paraId="0B3CDC44" w14:textId="5D58478A" w:rsidR="002B6BEE" w:rsidRPr="00C921BC" w:rsidRDefault="006902D5" w:rsidP="009B39A5">
      <w:pPr>
        <w:jc w:val="both"/>
        <w:rPr>
          <w:b/>
          <w:sz w:val="22"/>
          <w:szCs w:val="22"/>
          <w:lang w:val="en-AU"/>
        </w:rPr>
      </w:pPr>
      <w:r w:rsidRPr="00C921BC">
        <w:rPr>
          <w:b/>
          <w:sz w:val="22"/>
          <w:szCs w:val="22"/>
          <w:lang w:val="en-AU"/>
        </w:rPr>
        <w:t>SUMMARY</w:t>
      </w:r>
    </w:p>
    <w:p w14:paraId="2CE60025" w14:textId="387C3FA7" w:rsidR="002D1E37" w:rsidRDefault="00BA60BE" w:rsidP="002B5618">
      <w:pPr>
        <w:numPr>
          <w:ilvl w:val="0"/>
          <w:numId w:val="9"/>
        </w:numPr>
        <w:jc w:val="both"/>
        <w:rPr>
          <w:bCs/>
          <w:sz w:val="22"/>
          <w:szCs w:val="22"/>
        </w:rPr>
      </w:pPr>
      <w:r w:rsidRPr="00DE7A4F">
        <w:rPr>
          <w:bCs/>
          <w:sz w:val="22"/>
          <w:szCs w:val="22"/>
        </w:rPr>
        <w:t>O</w:t>
      </w:r>
      <w:r w:rsidR="002D1E37" w:rsidRPr="00DE7A4F">
        <w:rPr>
          <w:bCs/>
          <w:sz w:val="22"/>
          <w:szCs w:val="22"/>
        </w:rPr>
        <w:t>ver</w:t>
      </w:r>
      <w:r w:rsidR="008648BD" w:rsidRPr="00DE7A4F">
        <w:rPr>
          <w:bCs/>
          <w:sz w:val="22"/>
          <w:szCs w:val="22"/>
        </w:rPr>
        <w:t xml:space="preserve"> </w:t>
      </w:r>
      <w:r w:rsidR="002D1E37" w:rsidRPr="00DE7A4F">
        <w:rPr>
          <w:b/>
          <w:bCs/>
          <w:sz w:val="22"/>
          <w:szCs w:val="22"/>
        </w:rPr>
        <w:t>1</w:t>
      </w:r>
      <w:r w:rsidR="00A90295" w:rsidRPr="00DE7A4F">
        <w:rPr>
          <w:b/>
          <w:bCs/>
          <w:sz w:val="22"/>
          <w:szCs w:val="22"/>
        </w:rPr>
        <w:t>2</w:t>
      </w:r>
      <w:r w:rsidR="002D1E37" w:rsidRPr="00DE7A4F">
        <w:rPr>
          <w:b/>
          <w:bCs/>
          <w:sz w:val="22"/>
          <w:szCs w:val="22"/>
        </w:rPr>
        <w:t>+</w:t>
      </w:r>
      <w:r w:rsidR="008648BD" w:rsidRPr="00DE7A4F">
        <w:rPr>
          <w:b/>
          <w:bCs/>
          <w:sz w:val="22"/>
          <w:szCs w:val="22"/>
        </w:rPr>
        <w:t xml:space="preserve"> </w:t>
      </w:r>
      <w:r w:rsidR="002D1E37" w:rsidRPr="00DE7A4F">
        <w:rPr>
          <w:b/>
          <w:bCs/>
          <w:sz w:val="22"/>
          <w:szCs w:val="22"/>
        </w:rPr>
        <w:t>years</w:t>
      </w:r>
      <w:r w:rsidR="008648BD" w:rsidRPr="00DE7A4F">
        <w:rPr>
          <w:bCs/>
          <w:sz w:val="22"/>
          <w:szCs w:val="22"/>
        </w:rPr>
        <w:t xml:space="preserve"> </w:t>
      </w:r>
      <w:r w:rsidR="00556C47">
        <w:rPr>
          <w:bCs/>
          <w:sz w:val="22"/>
          <w:szCs w:val="22"/>
        </w:rPr>
        <w:t xml:space="preserve">IT experience as a Senior Big Data Engineer </w:t>
      </w:r>
      <w:r w:rsidR="00AB3D72">
        <w:rPr>
          <w:bCs/>
          <w:sz w:val="22"/>
          <w:szCs w:val="22"/>
        </w:rPr>
        <w:t>on Azure Cloud</w:t>
      </w:r>
      <w:r w:rsidR="00AB3D72" w:rsidRPr="00AB3D72">
        <w:rPr>
          <w:bCs/>
          <w:sz w:val="22"/>
          <w:szCs w:val="22"/>
        </w:rPr>
        <w:t xml:space="preserve">. Experience on Migrating </w:t>
      </w:r>
      <w:r w:rsidR="00AB3D72" w:rsidRPr="007F2DA1">
        <w:rPr>
          <w:b/>
          <w:bCs/>
          <w:sz w:val="22"/>
          <w:szCs w:val="22"/>
        </w:rPr>
        <w:t>SQL database</w:t>
      </w:r>
      <w:r w:rsidR="00AB3D72" w:rsidRPr="00AB3D72">
        <w:rPr>
          <w:bCs/>
          <w:sz w:val="22"/>
          <w:szCs w:val="22"/>
        </w:rPr>
        <w:t xml:space="preserve"> to </w:t>
      </w:r>
      <w:r w:rsidR="00AB3D72" w:rsidRPr="007F2DA1">
        <w:rPr>
          <w:b/>
          <w:bCs/>
          <w:sz w:val="22"/>
          <w:szCs w:val="22"/>
        </w:rPr>
        <w:t xml:space="preserve">Azure data Lake, Azure data lake Analytics, Azure SQL Database, Data Bricks and Azure SQL Data warehouse </w:t>
      </w:r>
      <w:r w:rsidR="007F2DA1">
        <w:rPr>
          <w:bCs/>
          <w:sz w:val="22"/>
          <w:szCs w:val="22"/>
        </w:rPr>
        <w:t>and c</w:t>
      </w:r>
      <w:r w:rsidR="00AB3D72" w:rsidRPr="00AB3D72">
        <w:rPr>
          <w:bCs/>
          <w:sz w:val="22"/>
          <w:szCs w:val="22"/>
        </w:rPr>
        <w:t>ontrolling and granting database access and</w:t>
      </w:r>
      <w:r w:rsidR="007F2DA1">
        <w:rPr>
          <w:bCs/>
          <w:sz w:val="22"/>
          <w:szCs w:val="22"/>
        </w:rPr>
        <w:t xml:space="preserve"> migrating o</w:t>
      </w:r>
      <w:r w:rsidR="00AB3D72" w:rsidRPr="00AB3D72">
        <w:rPr>
          <w:bCs/>
          <w:sz w:val="22"/>
          <w:szCs w:val="22"/>
        </w:rPr>
        <w:t xml:space="preserve">n premise databases to </w:t>
      </w:r>
      <w:r w:rsidR="00AB3D72" w:rsidRPr="007F2DA1">
        <w:rPr>
          <w:b/>
          <w:bCs/>
          <w:sz w:val="22"/>
          <w:szCs w:val="22"/>
        </w:rPr>
        <w:t>Azure Data lake store</w:t>
      </w:r>
      <w:r w:rsidR="00AB3D72" w:rsidRPr="00AB3D72">
        <w:rPr>
          <w:bCs/>
          <w:sz w:val="22"/>
          <w:szCs w:val="22"/>
        </w:rPr>
        <w:t xml:space="preserve"> using </w:t>
      </w:r>
      <w:r w:rsidR="00AB3D72" w:rsidRPr="007F2DA1">
        <w:rPr>
          <w:b/>
          <w:bCs/>
          <w:sz w:val="22"/>
          <w:szCs w:val="22"/>
        </w:rPr>
        <w:t>Azure Data factory</w:t>
      </w:r>
      <w:r w:rsidR="00AB3D72" w:rsidRPr="00AB3D72">
        <w:rPr>
          <w:bCs/>
          <w:sz w:val="22"/>
          <w:szCs w:val="22"/>
        </w:rPr>
        <w:t>.</w:t>
      </w:r>
    </w:p>
    <w:p w14:paraId="1346D533" w14:textId="6DCAD474" w:rsidR="007F2DA1" w:rsidRPr="00DE7A4F" w:rsidRDefault="007F2DA1" w:rsidP="002B5618">
      <w:pPr>
        <w:numPr>
          <w:ilvl w:val="0"/>
          <w:numId w:val="9"/>
        </w:numPr>
        <w:jc w:val="both"/>
        <w:rPr>
          <w:bCs/>
          <w:sz w:val="22"/>
          <w:szCs w:val="22"/>
        </w:rPr>
      </w:pPr>
      <w:r w:rsidRPr="007F2DA1">
        <w:rPr>
          <w:bCs/>
          <w:sz w:val="22"/>
          <w:szCs w:val="22"/>
        </w:rPr>
        <w:t xml:space="preserve">Experience in Developing Spark applications using </w:t>
      </w:r>
      <w:r w:rsidRPr="007F2DA1">
        <w:rPr>
          <w:b/>
          <w:bCs/>
          <w:sz w:val="22"/>
          <w:szCs w:val="22"/>
        </w:rPr>
        <w:t>Spark - SQL</w:t>
      </w:r>
      <w:r w:rsidRPr="007F2DA1">
        <w:rPr>
          <w:bCs/>
          <w:sz w:val="22"/>
          <w:szCs w:val="22"/>
        </w:rPr>
        <w:t xml:space="preserve"> in </w:t>
      </w:r>
      <w:r w:rsidRPr="007F2DA1">
        <w:rPr>
          <w:b/>
          <w:bCs/>
          <w:sz w:val="22"/>
          <w:szCs w:val="22"/>
        </w:rPr>
        <w:t>Databricks</w:t>
      </w:r>
      <w:r w:rsidRPr="007F2DA1">
        <w:rPr>
          <w:bCs/>
          <w:sz w:val="22"/>
          <w:szCs w:val="22"/>
        </w:rPr>
        <w:t xml:space="preserve"> for data extraction, transformation and aggregation from multiple file formats for analyzing &amp; transforming the data to uncover insights into the customer usage patterns.</w:t>
      </w:r>
    </w:p>
    <w:p w14:paraId="704E13D6" w14:textId="22FF9FEC" w:rsidR="00E97D8A" w:rsidRPr="00DE7A4F" w:rsidRDefault="00E97D8A" w:rsidP="002B5618">
      <w:pPr>
        <w:numPr>
          <w:ilvl w:val="0"/>
          <w:numId w:val="9"/>
        </w:numPr>
        <w:jc w:val="both"/>
        <w:rPr>
          <w:sz w:val="22"/>
          <w:szCs w:val="22"/>
        </w:rPr>
      </w:pPr>
      <w:r w:rsidRPr="00DE7A4F">
        <w:rPr>
          <w:sz w:val="22"/>
          <w:szCs w:val="22"/>
        </w:rPr>
        <w:t xml:space="preserve">Technical expertise entails </w:t>
      </w:r>
      <w:r w:rsidRPr="00DE7A4F">
        <w:rPr>
          <w:b/>
          <w:bCs/>
          <w:sz w:val="22"/>
          <w:szCs w:val="22"/>
        </w:rPr>
        <w:t>Data Warehouse</w:t>
      </w:r>
      <w:r w:rsidRPr="00DE7A4F">
        <w:rPr>
          <w:sz w:val="22"/>
          <w:szCs w:val="22"/>
        </w:rPr>
        <w:t xml:space="preserve">, </w:t>
      </w:r>
      <w:r w:rsidRPr="00DE7A4F">
        <w:rPr>
          <w:b/>
          <w:bCs/>
          <w:sz w:val="22"/>
          <w:szCs w:val="22"/>
        </w:rPr>
        <w:t>Enterprise Data Platform (EDP)</w:t>
      </w:r>
      <w:r w:rsidRPr="00DE7A4F">
        <w:rPr>
          <w:sz w:val="22"/>
          <w:szCs w:val="22"/>
        </w:rPr>
        <w:t xml:space="preserve"> and </w:t>
      </w:r>
      <w:r w:rsidRPr="00DE7A4F">
        <w:rPr>
          <w:b/>
          <w:bCs/>
          <w:sz w:val="22"/>
          <w:szCs w:val="22"/>
        </w:rPr>
        <w:t>Big Data</w:t>
      </w:r>
      <w:r w:rsidRPr="00DE7A4F">
        <w:rPr>
          <w:sz w:val="22"/>
          <w:szCs w:val="22"/>
        </w:rPr>
        <w:t>.</w:t>
      </w:r>
    </w:p>
    <w:p w14:paraId="5F74EA34" w14:textId="123981F1" w:rsidR="0015488E" w:rsidRPr="0015488E" w:rsidRDefault="00784EC0" w:rsidP="002B5618">
      <w:pPr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DE7A4F">
        <w:rPr>
          <w:bCs/>
          <w:sz w:val="22"/>
          <w:szCs w:val="22"/>
        </w:rPr>
        <w:t xml:space="preserve">Migrating On premise databases to </w:t>
      </w:r>
      <w:r w:rsidR="002E6E62" w:rsidRPr="00DE7A4F">
        <w:rPr>
          <w:b/>
          <w:bCs/>
          <w:sz w:val="22"/>
          <w:szCs w:val="22"/>
        </w:rPr>
        <w:t>Azure Data Lake</w:t>
      </w:r>
      <w:r w:rsidRPr="00DE7A4F">
        <w:rPr>
          <w:b/>
          <w:bCs/>
          <w:sz w:val="22"/>
          <w:szCs w:val="22"/>
        </w:rPr>
        <w:t xml:space="preserve"> store using Azure Data </w:t>
      </w:r>
      <w:r w:rsidR="00C35D32" w:rsidRPr="00DE7A4F">
        <w:rPr>
          <w:b/>
          <w:bCs/>
          <w:sz w:val="22"/>
          <w:szCs w:val="22"/>
        </w:rPr>
        <w:t>F</w:t>
      </w:r>
      <w:r w:rsidRPr="00DE7A4F">
        <w:rPr>
          <w:b/>
          <w:bCs/>
          <w:sz w:val="22"/>
          <w:szCs w:val="22"/>
        </w:rPr>
        <w:t>actory.</w:t>
      </w:r>
    </w:p>
    <w:p w14:paraId="246821EC" w14:textId="77777777" w:rsidR="00784EC0" w:rsidRPr="00DE7A4F" w:rsidRDefault="00784EC0" w:rsidP="002B5618">
      <w:pPr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DE7A4F">
        <w:rPr>
          <w:bCs/>
          <w:sz w:val="22"/>
          <w:szCs w:val="22"/>
        </w:rPr>
        <w:t xml:space="preserve">Good understanding of Spark Architecture including </w:t>
      </w:r>
      <w:r w:rsidRPr="00DE7A4F">
        <w:rPr>
          <w:b/>
          <w:bCs/>
          <w:sz w:val="22"/>
          <w:szCs w:val="22"/>
        </w:rPr>
        <w:t>Spark Core, Spark SQL, Data Frames, Spark Streaming, Driver Node, Worker Node, Stages, Executors and Tasks.</w:t>
      </w:r>
    </w:p>
    <w:p w14:paraId="7FE47645" w14:textId="422118D3" w:rsidR="00956E4F" w:rsidRDefault="00344890" w:rsidP="002B5618">
      <w:pPr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Experience</w:t>
      </w:r>
      <w:r w:rsidR="00956E4F" w:rsidRPr="00DE7A4F">
        <w:rPr>
          <w:bCs/>
          <w:sz w:val="22"/>
          <w:szCs w:val="22"/>
        </w:rPr>
        <w:t xml:space="preserve"> in using</w:t>
      </w:r>
      <w:r w:rsidR="00956E4F" w:rsidRPr="00DE7A4F">
        <w:rPr>
          <w:b/>
          <w:bCs/>
          <w:sz w:val="22"/>
          <w:szCs w:val="22"/>
        </w:rPr>
        <w:t xml:space="preserve"> Agile </w:t>
      </w:r>
      <w:r w:rsidR="00956E4F" w:rsidRPr="00DE7A4F">
        <w:rPr>
          <w:bCs/>
          <w:sz w:val="22"/>
          <w:szCs w:val="22"/>
        </w:rPr>
        <w:t>methodologies including extreme programming</w:t>
      </w:r>
      <w:r w:rsidR="00956E4F" w:rsidRPr="00DE7A4F">
        <w:rPr>
          <w:b/>
          <w:bCs/>
          <w:sz w:val="22"/>
          <w:szCs w:val="22"/>
        </w:rPr>
        <w:t>, SCRUM and Test-Driven Development (TDD).</w:t>
      </w:r>
    </w:p>
    <w:p w14:paraId="2536B6D6" w14:textId="3F7FB83B" w:rsidR="00F86FC4" w:rsidRDefault="00F86FC4" w:rsidP="002B561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Hands on experience in working on </w:t>
      </w:r>
      <w:r w:rsidRPr="00F86FC4">
        <w:rPr>
          <w:b/>
          <w:color w:val="000000"/>
          <w:sz w:val="22"/>
          <w:szCs w:val="22"/>
        </w:rPr>
        <w:t>Spark SQL queries</w:t>
      </w:r>
      <w:r w:rsidRPr="00F86FC4">
        <w:rPr>
          <w:color w:val="000000"/>
          <w:sz w:val="22"/>
          <w:szCs w:val="22"/>
        </w:rPr>
        <w:t xml:space="preserve">, </w:t>
      </w:r>
      <w:r w:rsidRPr="00F86FC4">
        <w:rPr>
          <w:b/>
          <w:color w:val="000000"/>
          <w:sz w:val="22"/>
          <w:szCs w:val="22"/>
        </w:rPr>
        <w:t>Data frames</w:t>
      </w:r>
      <w:r w:rsidRPr="00F86FC4">
        <w:rPr>
          <w:color w:val="000000"/>
          <w:sz w:val="22"/>
          <w:szCs w:val="22"/>
        </w:rPr>
        <w:t xml:space="preserve">, and import data from Data sources, perform transformations; perform read/write operations, save the results to output directory into </w:t>
      </w:r>
      <w:r w:rsidRPr="00F86FC4">
        <w:rPr>
          <w:b/>
          <w:color w:val="000000"/>
          <w:sz w:val="22"/>
          <w:szCs w:val="22"/>
        </w:rPr>
        <w:t>HDFS.</w:t>
      </w:r>
    </w:p>
    <w:p w14:paraId="5CA7CAFD" w14:textId="2C233F4D" w:rsidR="0015488E" w:rsidRPr="00F86FC4" w:rsidRDefault="0015488E" w:rsidP="002B561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Hands on experience working on creating </w:t>
      </w:r>
      <w:r w:rsidRPr="0015488E">
        <w:rPr>
          <w:b/>
          <w:color w:val="000000"/>
          <w:sz w:val="22"/>
          <w:szCs w:val="22"/>
        </w:rPr>
        <w:t>delta lake tables</w:t>
      </w:r>
      <w:r w:rsidRPr="00F86FC4">
        <w:rPr>
          <w:color w:val="000000"/>
          <w:sz w:val="22"/>
          <w:szCs w:val="22"/>
        </w:rPr>
        <w:t xml:space="preserve"> and applying partitions for faster querying</w:t>
      </w:r>
    </w:p>
    <w:p w14:paraId="23661DCD" w14:textId="1D92991E" w:rsidR="00344890" w:rsidRDefault="00344890" w:rsidP="002B5618">
      <w:pPr>
        <w:pStyle w:val="BodyTextIndent"/>
        <w:numPr>
          <w:ilvl w:val="0"/>
          <w:numId w:val="9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</w:t>
      </w:r>
      <w:r w:rsidRPr="00DE7A4F">
        <w:rPr>
          <w:sz w:val="22"/>
          <w:szCs w:val="22"/>
        </w:rPr>
        <w:t xml:space="preserve"> in handling large datasets using </w:t>
      </w:r>
      <w:r w:rsidRPr="00DE7A4F">
        <w:rPr>
          <w:b/>
          <w:sz w:val="22"/>
          <w:szCs w:val="22"/>
        </w:rPr>
        <w:t>Partitions, Spark</w:t>
      </w:r>
      <w:r w:rsidRPr="00DE7A4F">
        <w:rPr>
          <w:sz w:val="22"/>
          <w:szCs w:val="22"/>
        </w:rPr>
        <w:t xml:space="preserve"> in Memory capabilities, Broadcasts in </w:t>
      </w:r>
      <w:r w:rsidRPr="00DE7A4F">
        <w:rPr>
          <w:b/>
          <w:sz w:val="22"/>
          <w:szCs w:val="22"/>
        </w:rPr>
        <w:t>Spark</w:t>
      </w:r>
      <w:r w:rsidRPr="00DE7A4F">
        <w:rPr>
          <w:sz w:val="22"/>
          <w:szCs w:val="22"/>
        </w:rPr>
        <w:t>, Effective &amp; efficient Joins, Transformations and other during ingestion process itself.</w:t>
      </w:r>
    </w:p>
    <w:p w14:paraId="526D21F1" w14:textId="128BEB2F" w:rsidR="00956E4F" w:rsidRPr="00DE7A4F" w:rsidRDefault="00956E4F" w:rsidP="002B5618">
      <w:pPr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DE7A4F">
        <w:rPr>
          <w:bCs/>
          <w:sz w:val="22"/>
          <w:szCs w:val="22"/>
        </w:rPr>
        <w:t xml:space="preserve">Good understanding of </w:t>
      </w:r>
      <w:r w:rsidRPr="00DE7A4F">
        <w:rPr>
          <w:b/>
          <w:bCs/>
          <w:sz w:val="22"/>
          <w:szCs w:val="22"/>
        </w:rPr>
        <w:t>HDFS Designs, Daemons, HDFS High Availability (HA).</w:t>
      </w:r>
    </w:p>
    <w:p w14:paraId="57C2628B" w14:textId="7920CD24" w:rsidR="00EB59F3" w:rsidRDefault="00956E4F" w:rsidP="002B5618">
      <w:pPr>
        <w:numPr>
          <w:ilvl w:val="0"/>
          <w:numId w:val="9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/>
        <w:jc w:val="both"/>
        <w:textAlignment w:val="auto"/>
        <w:rPr>
          <w:b/>
          <w:sz w:val="22"/>
          <w:szCs w:val="22"/>
          <w:lang w:val="en-IN" w:eastAsia="en-IN"/>
        </w:rPr>
      </w:pPr>
      <w:r w:rsidRPr="00DE7A4F">
        <w:rPr>
          <w:sz w:val="22"/>
          <w:szCs w:val="22"/>
          <w:lang w:val="en-IN" w:eastAsia="en-IN"/>
        </w:rPr>
        <w:t xml:space="preserve">Hands on experience with data ingestion tools </w:t>
      </w:r>
      <w:r w:rsidRPr="00DE7A4F">
        <w:rPr>
          <w:b/>
          <w:sz w:val="22"/>
          <w:szCs w:val="22"/>
          <w:lang w:val="en-IN" w:eastAsia="en-IN"/>
        </w:rPr>
        <w:t>Kafka, Flum</w:t>
      </w:r>
      <w:r w:rsidRPr="00DE7A4F">
        <w:rPr>
          <w:sz w:val="22"/>
          <w:szCs w:val="22"/>
          <w:lang w:val="en-IN" w:eastAsia="en-IN"/>
        </w:rPr>
        <w:t xml:space="preserve">e and workflow management tools </w:t>
      </w:r>
      <w:r w:rsidRPr="00DE7A4F">
        <w:rPr>
          <w:b/>
          <w:sz w:val="22"/>
          <w:szCs w:val="22"/>
          <w:lang w:val="en-IN" w:eastAsia="en-IN"/>
        </w:rPr>
        <w:t>Oozie.</w:t>
      </w:r>
    </w:p>
    <w:p w14:paraId="43A58D9A" w14:textId="79E32CFE" w:rsidR="00F86FC4" w:rsidRPr="00F86FC4" w:rsidRDefault="00F86FC4" w:rsidP="002B5618">
      <w:pPr>
        <w:pStyle w:val="BodyTextIndent"/>
        <w:numPr>
          <w:ilvl w:val="0"/>
          <w:numId w:val="9"/>
        </w:numPr>
        <w:overflowPunct/>
        <w:autoSpaceDE/>
        <w:autoSpaceDN/>
        <w:adjustRightInd/>
        <w:spacing w:after="0"/>
        <w:jc w:val="both"/>
        <w:textAlignment w:val="auto"/>
        <w:rPr>
          <w:b/>
          <w:sz w:val="22"/>
          <w:szCs w:val="22"/>
        </w:rPr>
      </w:pPr>
      <w:r w:rsidRPr="005B18AD">
        <w:rPr>
          <w:sz w:val="22"/>
          <w:szCs w:val="22"/>
        </w:rPr>
        <w:t xml:space="preserve">Development level experience in </w:t>
      </w:r>
      <w:r w:rsidRPr="005B18AD">
        <w:rPr>
          <w:b/>
          <w:sz w:val="22"/>
          <w:szCs w:val="22"/>
        </w:rPr>
        <w:t xml:space="preserve">Microsoft Azure </w:t>
      </w:r>
      <w:r w:rsidRPr="005B18AD">
        <w:rPr>
          <w:sz w:val="22"/>
          <w:szCs w:val="22"/>
        </w:rPr>
        <w:t>providing data</w:t>
      </w:r>
      <w:r>
        <w:rPr>
          <w:sz w:val="22"/>
          <w:szCs w:val="22"/>
        </w:rPr>
        <w:t xml:space="preserve"> </w:t>
      </w:r>
      <w:r w:rsidRPr="005B18AD">
        <w:rPr>
          <w:sz w:val="22"/>
          <w:szCs w:val="22"/>
        </w:rPr>
        <w:t xml:space="preserve">movement and scheduling functionality to cloud based technologies such as </w:t>
      </w:r>
      <w:r w:rsidRPr="005B18AD">
        <w:rPr>
          <w:b/>
          <w:sz w:val="22"/>
          <w:szCs w:val="22"/>
        </w:rPr>
        <w:t>Azure Blob Storage</w:t>
      </w:r>
      <w:r w:rsidRPr="005B18AD">
        <w:rPr>
          <w:sz w:val="22"/>
          <w:szCs w:val="22"/>
        </w:rPr>
        <w:t xml:space="preserve"> and </w:t>
      </w:r>
      <w:r w:rsidRPr="005B18AD">
        <w:rPr>
          <w:b/>
          <w:sz w:val="22"/>
          <w:szCs w:val="22"/>
        </w:rPr>
        <w:t>Azure SQL Database.</w:t>
      </w:r>
    </w:p>
    <w:p w14:paraId="0D3DE0AD" w14:textId="77777777" w:rsidR="002B5618" w:rsidRDefault="002B5618" w:rsidP="00EB59F3">
      <w:pPr>
        <w:spacing w:line="276" w:lineRule="auto"/>
        <w:jc w:val="both"/>
        <w:rPr>
          <w:sz w:val="22"/>
          <w:szCs w:val="22"/>
          <w:u w:val="single"/>
          <w:lang w:val="en-IN" w:eastAsia="en-IN"/>
        </w:rPr>
      </w:pPr>
    </w:p>
    <w:p w14:paraId="5EEAFEAB" w14:textId="62CB4D9B" w:rsidR="00C22DDC" w:rsidRPr="00DE7A4F" w:rsidRDefault="00F258A8" w:rsidP="00EB59F3">
      <w:pPr>
        <w:spacing w:line="276" w:lineRule="auto"/>
        <w:jc w:val="both"/>
        <w:rPr>
          <w:rFonts w:eastAsia="Batang"/>
          <w:b/>
          <w:sz w:val="22"/>
          <w:szCs w:val="22"/>
        </w:rPr>
      </w:pPr>
      <w:r w:rsidRPr="00DE7A4F">
        <w:rPr>
          <w:rFonts w:eastAsia="Batang"/>
          <w:b/>
          <w:sz w:val="22"/>
          <w:szCs w:val="22"/>
        </w:rPr>
        <w:t>TECHINCAL PROFICIENCY</w:t>
      </w:r>
    </w:p>
    <w:p w14:paraId="60183945" w14:textId="77777777" w:rsidR="00DD1839" w:rsidRPr="00DE7A4F" w:rsidRDefault="00DD1839" w:rsidP="00EB59F3">
      <w:pPr>
        <w:spacing w:line="276" w:lineRule="auto"/>
        <w:ind w:left="360" w:hanging="360"/>
        <w:jc w:val="both"/>
        <w:rPr>
          <w:rFonts w:eastAsia="Batang"/>
          <w:b/>
          <w:sz w:val="22"/>
          <w:szCs w:val="22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2660"/>
        <w:gridCol w:w="6662"/>
      </w:tblGrid>
      <w:tr w:rsidR="002C64F0" w:rsidRPr="00DE7A4F" w14:paraId="6620378A" w14:textId="77777777" w:rsidTr="007E1702">
        <w:tc>
          <w:tcPr>
            <w:tcW w:w="2660" w:type="dxa"/>
          </w:tcPr>
          <w:p w14:paraId="0022271E" w14:textId="77777777" w:rsidR="002C64F0" w:rsidRPr="00DE7A4F" w:rsidRDefault="002C64F0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Big Data Ecosystems</w:t>
            </w:r>
          </w:p>
        </w:tc>
        <w:tc>
          <w:tcPr>
            <w:tcW w:w="6662" w:type="dxa"/>
          </w:tcPr>
          <w:p w14:paraId="39434E50" w14:textId="25717B45" w:rsidR="002C64F0" w:rsidRPr="00DE7A4F" w:rsidRDefault="002C64F0" w:rsidP="00E75BD8">
            <w:pPr>
              <w:ind w:left="360"/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>Spark,</w:t>
            </w:r>
            <w:r w:rsidR="00941162" w:rsidRPr="00DE7A4F">
              <w:rPr>
                <w:color w:val="000000"/>
                <w:sz w:val="22"/>
                <w:szCs w:val="22"/>
              </w:rPr>
              <w:t xml:space="preserve"> Hive, </w:t>
            </w:r>
            <w:r w:rsidRPr="00DE7A4F">
              <w:rPr>
                <w:color w:val="000000"/>
                <w:sz w:val="22"/>
                <w:szCs w:val="22"/>
              </w:rPr>
              <w:t>HDF</w:t>
            </w:r>
            <w:r w:rsidR="004D25B6" w:rsidRPr="00DE7A4F">
              <w:rPr>
                <w:color w:val="000000"/>
                <w:sz w:val="22"/>
                <w:szCs w:val="22"/>
              </w:rPr>
              <w:t>S</w:t>
            </w:r>
            <w:r w:rsidR="00941162" w:rsidRPr="00DE7A4F">
              <w:rPr>
                <w:color w:val="000000"/>
                <w:sz w:val="22"/>
                <w:szCs w:val="22"/>
              </w:rPr>
              <w:t>,</w:t>
            </w:r>
            <w:r w:rsidR="004D25B6" w:rsidRPr="00DE7A4F">
              <w:rPr>
                <w:color w:val="000000"/>
                <w:sz w:val="22"/>
                <w:szCs w:val="22"/>
              </w:rPr>
              <w:t xml:space="preserve"> Map Reduce, </w:t>
            </w:r>
            <w:r w:rsidR="009131F4" w:rsidRPr="00DE7A4F">
              <w:rPr>
                <w:color w:val="000000"/>
                <w:sz w:val="22"/>
                <w:szCs w:val="22"/>
              </w:rPr>
              <w:t>I</w:t>
            </w:r>
            <w:r w:rsidRPr="00DE7A4F">
              <w:rPr>
                <w:color w:val="000000"/>
                <w:sz w:val="22"/>
                <w:szCs w:val="22"/>
              </w:rPr>
              <w:t xml:space="preserve">mpala, </w:t>
            </w:r>
            <w:r w:rsidR="004D25B6" w:rsidRPr="00DE7A4F">
              <w:rPr>
                <w:color w:val="000000"/>
                <w:sz w:val="22"/>
                <w:szCs w:val="22"/>
              </w:rPr>
              <w:t>Python,</w:t>
            </w:r>
            <w:r w:rsidRPr="00DE7A4F">
              <w:rPr>
                <w:color w:val="000000"/>
                <w:sz w:val="22"/>
                <w:szCs w:val="22"/>
              </w:rPr>
              <w:t xml:space="preserve"> Apache Kafka, Sqoop</w:t>
            </w:r>
            <w:r w:rsidR="00081017" w:rsidRPr="00DE7A4F">
              <w:rPr>
                <w:color w:val="000000"/>
                <w:sz w:val="22"/>
                <w:szCs w:val="22"/>
              </w:rPr>
              <w:t xml:space="preserve">, </w:t>
            </w:r>
            <w:r w:rsidR="007E1702" w:rsidRPr="00DE7A4F">
              <w:rPr>
                <w:sz w:val="22"/>
                <w:szCs w:val="22"/>
                <w:shd w:val="clear" w:color="auto" w:fill="FFFFFF"/>
              </w:rPr>
              <w:t>HDFS, Pig</w:t>
            </w:r>
            <w:r w:rsidR="00081017" w:rsidRPr="00DE7A4F">
              <w:rPr>
                <w:sz w:val="22"/>
                <w:szCs w:val="22"/>
                <w:shd w:val="clear" w:color="auto" w:fill="FFFFFF"/>
              </w:rPr>
              <w:t>, Oozie, Flume, Yarn, Spark, NiFi</w:t>
            </w:r>
          </w:p>
        </w:tc>
      </w:tr>
      <w:tr w:rsidR="002C64F0" w:rsidRPr="00DE7A4F" w14:paraId="576B7BFC" w14:textId="77777777" w:rsidTr="007E1702">
        <w:tc>
          <w:tcPr>
            <w:tcW w:w="2660" w:type="dxa"/>
          </w:tcPr>
          <w:p w14:paraId="7CFFA79C" w14:textId="77777777" w:rsidR="002C64F0" w:rsidRPr="00DE7A4F" w:rsidRDefault="002C64F0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6662" w:type="dxa"/>
          </w:tcPr>
          <w:p w14:paraId="76CDFCE3" w14:textId="26C8F512" w:rsidR="002C64F0" w:rsidRPr="00DE7A4F" w:rsidRDefault="004D25B6" w:rsidP="00E75BD8">
            <w:pPr>
              <w:ind w:left="360"/>
              <w:rPr>
                <w:b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>Azure and Big Data Appliance</w:t>
            </w:r>
          </w:p>
        </w:tc>
      </w:tr>
      <w:tr w:rsidR="002C64F0" w:rsidRPr="00DE7A4F" w14:paraId="1DBD3139" w14:textId="77777777" w:rsidTr="007E1702">
        <w:tc>
          <w:tcPr>
            <w:tcW w:w="2660" w:type="dxa"/>
          </w:tcPr>
          <w:p w14:paraId="171E55AB" w14:textId="77777777" w:rsidR="002C64F0" w:rsidRPr="00DE7A4F" w:rsidRDefault="002C64F0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6662" w:type="dxa"/>
          </w:tcPr>
          <w:p w14:paraId="01C92C82" w14:textId="152F9447" w:rsidR="002C64F0" w:rsidRPr="00DE7A4F" w:rsidRDefault="001629B7" w:rsidP="00E75BD8">
            <w:pPr>
              <w:ind w:left="360"/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>Python</w:t>
            </w:r>
            <w:r w:rsidR="004D25B6" w:rsidRPr="00DE7A4F">
              <w:rPr>
                <w:color w:val="000000"/>
                <w:sz w:val="22"/>
                <w:szCs w:val="22"/>
              </w:rPr>
              <w:t xml:space="preserve">, SQL, </w:t>
            </w:r>
            <w:r w:rsidR="00941162" w:rsidRPr="00DE7A4F">
              <w:rPr>
                <w:color w:val="000000"/>
                <w:sz w:val="22"/>
                <w:szCs w:val="22"/>
              </w:rPr>
              <w:t xml:space="preserve">HQL, </w:t>
            </w:r>
            <w:r w:rsidR="004D25B6" w:rsidRPr="00DE7A4F">
              <w:rPr>
                <w:color w:val="000000"/>
                <w:sz w:val="22"/>
                <w:szCs w:val="22"/>
              </w:rPr>
              <w:t>Visual Basic</w:t>
            </w:r>
            <w:r w:rsidR="00941162" w:rsidRPr="00DE7A4F">
              <w:rPr>
                <w:color w:val="000000"/>
                <w:sz w:val="22"/>
                <w:szCs w:val="22"/>
              </w:rPr>
              <w:t xml:space="preserve"> </w:t>
            </w:r>
            <w:r w:rsidR="00B27873" w:rsidRPr="00DE7A4F">
              <w:rPr>
                <w:color w:val="000000"/>
                <w:sz w:val="22"/>
                <w:szCs w:val="22"/>
              </w:rPr>
              <w:t>6</w:t>
            </w:r>
          </w:p>
        </w:tc>
      </w:tr>
      <w:tr w:rsidR="002C64F0" w:rsidRPr="00DE7A4F" w14:paraId="78F96B20" w14:textId="77777777" w:rsidTr="007E1702">
        <w:trPr>
          <w:trHeight w:val="349"/>
        </w:trPr>
        <w:tc>
          <w:tcPr>
            <w:tcW w:w="2660" w:type="dxa"/>
          </w:tcPr>
          <w:p w14:paraId="7E1621CF" w14:textId="77777777" w:rsidR="002C64F0" w:rsidRPr="00DE7A4F" w:rsidRDefault="002C64F0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6662" w:type="dxa"/>
          </w:tcPr>
          <w:p w14:paraId="321C0BB2" w14:textId="5A01F0BA" w:rsidR="004D25B6" w:rsidRPr="00DE7A4F" w:rsidRDefault="002C64F0" w:rsidP="00E75BD8">
            <w:pPr>
              <w:ind w:left="360"/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MySQL, </w:t>
            </w:r>
            <w:r w:rsidR="00081017" w:rsidRPr="00DE7A4F">
              <w:rPr>
                <w:color w:val="000000"/>
                <w:sz w:val="22"/>
                <w:szCs w:val="22"/>
              </w:rPr>
              <w:t>Oracle11.2.0.4</w:t>
            </w:r>
            <w:r w:rsidR="004D25B6" w:rsidRPr="00DE7A4F">
              <w:rPr>
                <w:color w:val="000000"/>
                <w:sz w:val="22"/>
                <w:szCs w:val="22"/>
              </w:rPr>
              <w:t>,</w:t>
            </w:r>
            <w:r w:rsidR="00956E4F" w:rsidRPr="00DE7A4F">
              <w:rPr>
                <w:color w:val="000000"/>
                <w:sz w:val="22"/>
                <w:szCs w:val="22"/>
              </w:rPr>
              <w:t xml:space="preserve"> SQL server, DB2,</w:t>
            </w:r>
            <w:r w:rsidR="004D25B6" w:rsidRPr="00DE7A4F">
              <w:rPr>
                <w:color w:val="000000"/>
                <w:sz w:val="22"/>
                <w:szCs w:val="22"/>
              </w:rPr>
              <w:t xml:space="preserve"> SQL Data Warehouse</w:t>
            </w:r>
            <w:r w:rsidR="003D0F69" w:rsidRPr="00DE7A4F"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  <w:tr w:rsidR="00B27873" w:rsidRPr="00DE7A4F" w14:paraId="404D9F4D" w14:textId="77777777" w:rsidTr="007E1702">
        <w:trPr>
          <w:trHeight w:val="349"/>
        </w:trPr>
        <w:tc>
          <w:tcPr>
            <w:tcW w:w="2660" w:type="dxa"/>
          </w:tcPr>
          <w:p w14:paraId="6CD6078F" w14:textId="1660E7DC" w:rsidR="00B27873" w:rsidRPr="00DE7A4F" w:rsidRDefault="00B27873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Software Package</w:t>
            </w:r>
          </w:p>
        </w:tc>
        <w:tc>
          <w:tcPr>
            <w:tcW w:w="6662" w:type="dxa"/>
          </w:tcPr>
          <w:p w14:paraId="69ECE658" w14:textId="3BD6A237" w:rsidR="00B27873" w:rsidRPr="00DE7A4F" w:rsidRDefault="00B27873" w:rsidP="00E75BD8">
            <w:pPr>
              <w:ind w:left="360"/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>Azure Cloud, Big Data Appliance, Cloudera, Oracle EBS Financial (Technical)</w:t>
            </w:r>
          </w:p>
        </w:tc>
      </w:tr>
      <w:tr w:rsidR="00AE0212" w:rsidRPr="00DE7A4F" w14:paraId="0EA118C5" w14:textId="77777777" w:rsidTr="007E1702">
        <w:tc>
          <w:tcPr>
            <w:tcW w:w="2660" w:type="dxa"/>
          </w:tcPr>
          <w:p w14:paraId="2DAE7F39" w14:textId="355FA439" w:rsidR="00AE0212" w:rsidRPr="00DE7A4F" w:rsidRDefault="00AE0212" w:rsidP="00E75BD8">
            <w:pPr>
              <w:ind w:left="360"/>
              <w:jc w:val="both"/>
              <w:rPr>
                <w:b/>
                <w:color w:val="000000"/>
                <w:sz w:val="22"/>
                <w:szCs w:val="22"/>
              </w:rPr>
            </w:pPr>
            <w:r w:rsidRPr="00DE7A4F">
              <w:rPr>
                <w:b/>
                <w:color w:val="000000"/>
                <w:sz w:val="22"/>
                <w:szCs w:val="22"/>
              </w:rPr>
              <w:t>Design Tools</w:t>
            </w:r>
          </w:p>
        </w:tc>
        <w:tc>
          <w:tcPr>
            <w:tcW w:w="6662" w:type="dxa"/>
          </w:tcPr>
          <w:p w14:paraId="1C59E5FC" w14:textId="15854F91" w:rsidR="00DD1839" w:rsidRPr="00DE7A4F" w:rsidRDefault="006604B6" w:rsidP="00E75BD8">
            <w:pPr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    </w:t>
            </w:r>
            <w:r w:rsidR="00A323D6" w:rsidRPr="00DE7A4F">
              <w:rPr>
                <w:color w:val="000000"/>
                <w:sz w:val="22"/>
                <w:szCs w:val="22"/>
              </w:rPr>
              <w:t xml:space="preserve"> </w:t>
            </w:r>
            <w:r w:rsidRPr="00DE7A4F">
              <w:rPr>
                <w:color w:val="000000"/>
                <w:sz w:val="22"/>
                <w:szCs w:val="22"/>
              </w:rPr>
              <w:t xml:space="preserve"> </w:t>
            </w:r>
            <w:r w:rsidR="00DD1839" w:rsidRPr="00DE7A4F">
              <w:rPr>
                <w:color w:val="000000"/>
                <w:sz w:val="22"/>
                <w:szCs w:val="22"/>
              </w:rPr>
              <w:t xml:space="preserve"> </w:t>
            </w:r>
            <w:r w:rsidRPr="00DE7A4F">
              <w:rPr>
                <w:color w:val="000000"/>
                <w:sz w:val="22"/>
                <w:szCs w:val="22"/>
              </w:rPr>
              <w:t xml:space="preserve">Hive, Spark, </w:t>
            </w:r>
            <w:r w:rsidR="009A0E81" w:rsidRPr="00DE7A4F">
              <w:rPr>
                <w:color w:val="000000"/>
                <w:sz w:val="22"/>
                <w:szCs w:val="22"/>
              </w:rPr>
              <w:t xml:space="preserve">Azure Data Factory, </w:t>
            </w:r>
            <w:r w:rsidRPr="00DE7A4F">
              <w:rPr>
                <w:color w:val="000000"/>
                <w:sz w:val="22"/>
                <w:szCs w:val="22"/>
              </w:rPr>
              <w:t>PL/SQL Developer, Databricks</w:t>
            </w:r>
            <w:r w:rsidR="009A0E81" w:rsidRPr="00DE7A4F">
              <w:rPr>
                <w:color w:val="000000"/>
                <w:sz w:val="22"/>
                <w:szCs w:val="22"/>
              </w:rPr>
              <w:t xml:space="preserve">, </w:t>
            </w:r>
            <w:r w:rsidR="00DD1839" w:rsidRPr="00DE7A4F">
              <w:rPr>
                <w:color w:val="000000"/>
                <w:sz w:val="22"/>
                <w:szCs w:val="22"/>
              </w:rPr>
              <w:t xml:space="preserve"> </w:t>
            </w:r>
          </w:p>
          <w:p w14:paraId="1A53744B" w14:textId="364A3169" w:rsidR="00AE0212" w:rsidRPr="00DE7A4F" w:rsidRDefault="00DD1839" w:rsidP="00E75BD8">
            <w:pPr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       </w:t>
            </w:r>
            <w:r w:rsidR="006604B6" w:rsidRPr="00DE7A4F">
              <w:rPr>
                <w:color w:val="000000"/>
                <w:sz w:val="22"/>
                <w:szCs w:val="22"/>
              </w:rPr>
              <w:t>Tableau, Power BI</w:t>
            </w:r>
          </w:p>
        </w:tc>
      </w:tr>
      <w:tr w:rsidR="006604B6" w:rsidRPr="00DE7A4F" w14:paraId="275361F7" w14:textId="77777777" w:rsidTr="007E1702">
        <w:tc>
          <w:tcPr>
            <w:tcW w:w="2660" w:type="dxa"/>
          </w:tcPr>
          <w:p w14:paraId="6A1DA264" w14:textId="3FD8A6D3" w:rsidR="006604B6" w:rsidRPr="00DE7A4F" w:rsidRDefault="006604B6" w:rsidP="00E75BD8">
            <w:pPr>
              <w:ind w:left="360"/>
              <w:jc w:val="both"/>
              <w:rPr>
                <w:b/>
                <w:color w:val="000000"/>
                <w:sz w:val="22"/>
                <w:szCs w:val="22"/>
              </w:rPr>
            </w:pPr>
            <w:r w:rsidRPr="00DE7A4F">
              <w:rPr>
                <w:b/>
                <w:color w:val="000000"/>
                <w:sz w:val="22"/>
                <w:szCs w:val="22"/>
              </w:rPr>
              <w:t>Reporting Tools</w:t>
            </w:r>
          </w:p>
        </w:tc>
        <w:tc>
          <w:tcPr>
            <w:tcW w:w="6662" w:type="dxa"/>
          </w:tcPr>
          <w:p w14:paraId="0DEBBA36" w14:textId="294B21C5" w:rsidR="006604B6" w:rsidRPr="00DE7A4F" w:rsidRDefault="006604B6" w:rsidP="00E75BD8">
            <w:pPr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     </w:t>
            </w:r>
            <w:r w:rsidR="00DD1839" w:rsidRPr="00DE7A4F">
              <w:rPr>
                <w:color w:val="000000"/>
                <w:sz w:val="22"/>
                <w:szCs w:val="22"/>
              </w:rPr>
              <w:t xml:space="preserve"> </w:t>
            </w:r>
            <w:r w:rsidRPr="00DE7A4F">
              <w:rPr>
                <w:color w:val="000000"/>
                <w:sz w:val="22"/>
                <w:szCs w:val="22"/>
              </w:rPr>
              <w:t>Crystal Reports, OBIEE, Tableau, Jaspersoft, Big Data Discovery</w:t>
            </w:r>
          </w:p>
        </w:tc>
      </w:tr>
      <w:tr w:rsidR="00B27873" w:rsidRPr="00DE7A4F" w14:paraId="35CB4519" w14:textId="77777777" w:rsidTr="007E1702">
        <w:tc>
          <w:tcPr>
            <w:tcW w:w="2660" w:type="dxa"/>
          </w:tcPr>
          <w:p w14:paraId="2E6602E5" w14:textId="2A818C88" w:rsidR="00B27873" w:rsidRPr="00DE7A4F" w:rsidRDefault="00B27873" w:rsidP="00E75BD8">
            <w:pPr>
              <w:ind w:left="360"/>
              <w:jc w:val="both"/>
              <w:rPr>
                <w:b/>
                <w:color w:val="000000"/>
                <w:sz w:val="22"/>
                <w:szCs w:val="22"/>
              </w:rPr>
            </w:pPr>
            <w:r w:rsidRPr="00DE7A4F">
              <w:rPr>
                <w:b/>
                <w:bCs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6662" w:type="dxa"/>
          </w:tcPr>
          <w:p w14:paraId="1A89DC0B" w14:textId="425B555D" w:rsidR="00B27873" w:rsidRPr="00DE7A4F" w:rsidRDefault="00DD1839" w:rsidP="00E75BD8">
            <w:pPr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      </w:t>
            </w:r>
            <w:r w:rsidR="00B27873" w:rsidRPr="00DE7A4F">
              <w:rPr>
                <w:color w:val="000000"/>
                <w:sz w:val="22"/>
                <w:szCs w:val="22"/>
              </w:rPr>
              <w:t>Agile, Waterfall</w:t>
            </w:r>
          </w:p>
        </w:tc>
      </w:tr>
      <w:tr w:rsidR="00B27873" w:rsidRPr="00DE7A4F" w14:paraId="4B7B3C88" w14:textId="77777777" w:rsidTr="007E1702">
        <w:tc>
          <w:tcPr>
            <w:tcW w:w="2660" w:type="dxa"/>
          </w:tcPr>
          <w:p w14:paraId="0A39A2E0" w14:textId="10B0D7B5" w:rsidR="00B27873" w:rsidRPr="00DE7A4F" w:rsidRDefault="00B27873" w:rsidP="00E75BD8">
            <w:pPr>
              <w:ind w:left="36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E7A4F">
              <w:rPr>
                <w:b/>
                <w:color w:val="000000"/>
                <w:sz w:val="22"/>
                <w:szCs w:val="22"/>
              </w:rPr>
              <w:t xml:space="preserve">Version Control </w:t>
            </w:r>
            <w:r w:rsidRPr="00DE7A4F">
              <w:rPr>
                <w:b/>
                <w:bCs/>
                <w:color w:val="000000"/>
                <w:sz w:val="22"/>
                <w:szCs w:val="22"/>
              </w:rPr>
              <w:t xml:space="preserve">                        </w:t>
            </w:r>
          </w:p>
        </w:tc>
        <w:tc>
          <w:tcPr>
            <w:tcW w:w="6662" w:type="dxa"/>
          </w:tcPr>
          <w:p w14:paraId="602A2285" w14:textId="44E69F9C" w:rsidR="00B27873" w:rsidRPr="00DE7A4F" w:rsidRDefault="00DD1839" w:rsidP="00E75BD8">
            <w:pPr>
              <w:rPr>
                <w:color w:val="000000"/>
                <w:sz w:val="22"/>
                <w:szCs w:val="22"/>
              </w:rPr>
            </w:pPr>
            <w:r w:rsidRPr="00DE7A4F">
              <w:rPr>
                <w:color w:val="000000"/>
                <w:sz w:val="22"/>
                <w:szCs w:val="22"/>
              </w:rPr>
              <w:t xml:space="preserve">      </w:t>
            </w:r>
            <w:r w:rsidR="00B27873" w:rsidRPr="00DE7A4F">
              <w:rPr>
                <w:color w:val="000000"/>
                <w:sz w:val="22"/>
                <w:szCs w:val="22"/>
              </w:rPr>
              <w:t>Azure DevOps, Git</w:t>
            </w:r>
          </w:p>
        </w:tc>
      </w:tr>
    </w:tbl>
    <w:p w14:paraId="334EADA4" w14:textId="77777777" w:rsidR="009B39A5" w:rsidRPr="00DE7A4F" w:rsidRDefault="009B39A5" w:rsidP="00EB59F3">
      <w:pPr>
        <w:spacing w:line="276" w:lineRule="auto"/>
        <w:jc w:val="both"/>
        <w:rPr>
          <w:sz w:val="22"/>
          <w:szCs w:val="22"/>
        </w:rPr>
      </w:pPr>
    </w:p>
    <w:p w14:paraId="36224017" w14:textId="77777777" w:rsidR="009B39A5" w:rsidRPr="00DE7A4F" w:rsidRDefault="009B39A5" w:rsidP="00EB59F3">
      <w:pPr>
        <w:tabs>
          <w:tab w:val="left" w:pos="2160"/>
        </w:tabs>
        <w:spacing w:line="276" w:lineRule="auto"/>
        <w:jc w:val="both"/>
        <w:rPr>
          <w:rFonts w:eastAsia="Batang"/>
          <w:sz w:val="22"/>
          <w:szCs w:val="22"/>
        </w:rPr>
      </w:pPr>
    </w:p>
    <w:tbl>
      <w:tblPr>
        <w:tblpPr w:leftFromText="180" w:rightFromText="180" w:vertAnchor="text" w:horzAnchor="margin" w:tblpY="-519"/>
        <w:tblW w:w="0" w:type="auto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1"/>
        <w:gridCol w:w="360"/>
      </w:tblGrid>
      <w:tr w:rsidR="00A323D6" w:rsidRPr="00DE7A4F" w14:paraId="5AA3491D" w14:textId="77777777" w:rsidTr="00956E4F">
        <w:trPr>
          <w:trHeight w:val="284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</w:tcPr>
          <w:p w14:paraId="04626F48" w14:textId="77777777" w:rsidR="00A323D6" w:rsidRPr="00DE7A4F" w:rsidRDefault="00A323D6" w:rsidP="00EB59F3">
            <w:pPr>
              <w:overflowPunct/>
              <w:spacing w:line="276" w:lineRule="auto"/>
              <w:textAlignment w:val="auto"/>
              <w:rPr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360" w:type="dxa"/>
          </w:tcPr>
          <w:p w14:paraId="4F53BDC0" w14:textId="77777777" w:rsidR="00A323D6" w:rsidRPr="00DE7A4F" w:rsidRDefault="00A323D6" w:rsidP="00EB59F3">
            <w:pPr>
              <w:overflowPunct/>
              <w:autoSpaceDE/>
              <w:autoSpaceDN/>
              <w:adjustRightInd/>
              <w:spacing w:line="276" w:lineRule="auto"/>
              <w:textAlignment w:val="auto"/>
              <w:rPr>
                <w:sz w:val="22"/>
                <w:szCs w:val="22"/>
              </w:rPr>
            </w:pPr>
            <w:r w:rsidRPr="00DE7A4F">
              <w:rPr>
                <w:sz w:val="22"/>
                <w:szCs w:val="22"/>
              </w:rPr>
              <w:t xml:space="preserve"> </w:t>
            </w:r>
          </w:p>
        </w:tc>
      </w:tr>
    </w:tbl>
    <w:p w14:paraId="1761D24B" w14:textId="77777777" w:rsidR="00B10FDC" w:rsidRDefault="00B10FDC" w:rsidP="00EB59F3">
      <w:pPr>
        <w:spacing w:line="276" w:lineRule="auto"/>
        <w:jc w:val="both"/>
        <w:rPr>
          <w:b/>
          <w:sz w:val="22"/>
          <w:szCs w:val="22"/>
          <w:lang w:val="en-AU"/>
        </w:rPr>
      </w:pPr>
    </w:p>
    <w:p w14:paraId="19E1171B" w14:textId="77777777" w:rsidR="002B5618" w:rsidRDefault="002B5618" w:rsidP="00EB59F3">
      <w:pPr>
        <w:spacing w:line="276" w:lineRule="auto"/>
        <w:jc w:val="both"/>
        <w:rPr>
          <w:b/>
          <w:sz w:val="22"/>
          <w:szCs w:val="22"/>
          <w:lang w:val="en-AU"/>
        </w:rPr>
      </w:pPr>
    </w:p>
    <w:p w14:paraId="6B401A82" w14:textId="77777777" w:rsidR="002B5618" w:rsidRDefault="002B5618" w:rsidP="00EB59F3">
      <w:pPr>
        <w:spacing w:line="276" w:lineRule="auto"/>
        <w:jc w:val="both"/>
        <w:rPr>
          <w:b/>
          <w:sz w:val="22"/>
          <w:szCs w:val="22"/>
          <w:lang w:val="en-AU"/>
        </w:rPr>
      </w:pPr>
    </w:p>
    <w:p w14:paraId="446BC09E" w14:textId="47B4675A" w:rsidR="009B39A5" w:rsidRPr="00DE7A4F" w:rsidRDefault="00067887" w:rsidP="00EB59F3">
      <w:pPr>
        <w:spacing w:line="276" w:lineRule="auto"/>
        <w:jc w:val="both"/>
        <w:rPr>
          <w:b/>
          <w:sz w:val="22"/>
          <w:szCs w:val="22"/>
          <w:lang w:val="en-AU"/>
        </w:rPr>
      </w:pPr>
      <w:r w:rsidRPr="00DE7A4F">
        <w:rPr>
          <w:b/>
          <w:sz w:val="22"/>
          <w:szCs w:val="22"/>
          <w:lang w:val="en-AU"/>
        </w:rPr>
        <w:t>WORK EXPERIENCE</w:t>
      </w:r>
    </w:p>
    <w:p w14:paraId="187A3C13" w14:textId="77777777" w:rsidR="002B5618" w:rsidRDefault="002B5618" w:rsidP="002B5618">
      <w:pPr>
        <w:pStyle w:val="NormalBookAntiqua"/>
        <w:jc w:val="left"/>
        <w:rPr>
          <w:rFonts w:ascii="Times New Roman" w:hAnsi="Times New Roman"/>
          <w:bCs w:val="0"/>
          <w:smallCaps w:val="0"/>
          <w:lang w:val="en-AU" w:eastAsia="en-US"/>
        </w:rPr>
      </w:pPr>
    </w:p>
    <w:p w14:paraId="2EE152FA" w14:textId="2D33B7F3" w:rsidR="0042376E" w:rsidRPr="00DE7A4F" w:rsidRDefault="006F65BA" w:rsidP="002B5618">
      <w:pPr>
        <w:pStyle w:val="NormalBookAntiqua"/>
        <w:jc w:val="left"/>
        <w:rPr>
          <w:rFonts w:ascii="Times New Roman" w:hAnsi="Times New Roman"/>
          <w:bCs w:val="0"/>
        </w:rPr>
      </w:pPr>
      <w:r w:rsidRPr="006F65BA">
        <w:rPr>
          <w:rFonts w:ascii="Times New Roman" w:hAnsi="Times New Roman"/>
          <w:bCs w:val="0"/>
        </w:rPr>
        <w:lastRenderedPageBreak/>
        <w:t>Samson Software Solutions, Inc.  Chandler, AZ</w:t>
      </w:r>
      <w:r w:rsidR="00067887" w:rsidRPr="00DE7A4F">
        <w:rPr>
          <w:rFonts w:ascii="Times New Roman" w:hAnsi="Times New Roman"/>
          <w:bCs w:val="0"/>
        </w:rPr>
        <w:t xml:space="preserve">     </w:t>
      </w:r>
      <w:r w:rsidR="00BE788A" w:rsidRPr="00DE7A4F">
        <w:rPr>
          <w:rFonts w:ascii="Times New Roman" w:hAnsi="Times New Roman"/>
          <w:bCs w:val="0"/>
        </w:rPr>
        <w:t xml:space="preserve"> </w:t>
      </w:r>
      <w:r w:rsidR="00DB309B" w:rsidRPr="00DE7A4F">
        <w:rPr>
          <w:rFonts w:ascii="Times New Roman" w:hAnsi="Times New Roman"/>
          <w:bCs w:val="0"/>
        </w:rPr>
        <w:t xml:space="preserve"> </w:t>
      </w:r>
      <w:r w:rsidR="002B5618">
        <w:rPr>
          <w:rFonts w:ascii="Times New Roman" w:hAnsi="Times New Roman"/>
          <w:bCs w:val="0"/>
        </w:rPr>
        <w:t xml:space="preserve">                           </w:t>
      </w:r>
      <w:r w:rsidR="00BE788A" w:rsidRPr="00DE7A4F">
        <w:rPr>
          <w:rFonts w:ascii="Times New Roman" w:hAnsi="Times New Roman"/>
          <w:bCs w:val="0"/>
        </w:rPr>
        <w:t xml:space="preserve"> </w:t>
      </w:r>
      <w:r w:rsidR="00DB309B" w:rsidRPr="00DE7A4F">
        <w:rPr>
          <w:rFonts w:ascii="Times New Roman" w:hAnsi="Times New Roman"/>
          <w:bCs w:val="0"/>
        </w:rPr>
        <w:t>June</w:t>
      </w:r>
      <w:r w:rsidR="0042376E" w:rsidRPr="00DE7A4F">
        <w:rPr>
          <w:rFonts w:ascii="Times New Roman" w:hAnsi="Times New Roman"/>
          <w:bCs w:val="0"/>
        </w:rPr>
        <w:t xml:space="preserve"> </w:t>
      </w:r>
      <w:r w:rsidR="00DB309B" w:rsidRPr="00DE7A4F">
        <w:rPr>
          <w:rFonts w:ascii="Times New Roman" w:hAnsi="Times New Roman"/>
          <w:bCs w:val="0"/>
        </w:rPr>
        <w:t xml:space="preserve">- </w:t>
      </w:r>
      <w:r w:rsidR="0042376E" w:rsidRPr="00DE7A4F">
        <w:rPr>
          <w:rFonts w:ascii="Times New Roman" w:hAnsi="Times New Roman"/>
          <w:bCs w:val="0"/>
        </w:rPr>
        <w:t>2018 - CURRENT</w:t>
      </w:r>
    </w:p>
    <w:p w14:paraId="72650913" w14:textId="22FA3A3E" w:rsidR="002C64F0" w:rsidRPr="00DE7A4F" w:rsidRDefault="00995686" w:rsidP="002B5618">
      <w:pPr>
        <w:pStyle w:val="NormalBookAntiqua"/>
        <w:jc w:val="left"/>
        <w:rPr>
          <w:rFonts w:ascii="Times New Roman" w:hAnsi="Times New Roman"/>
        </w:rPr>
      </w:pPr>
      <w:r w:rsidRPr="00DE7A4F">
        <w:rPr>
          <w:rFonts w:ascii="Times New Roman" w:hAnsi="Times New Roman"/>
          <w:bCs w:val="0"/>
        </w:rPr>
        <w:t>SENIOR B</w:t>
      </w:r>
      <w:r w:rsidR="0019339F" w:rsidRPr="00DE7A4F">
        <w:rPr>
          <w:rFonts w:ascii="Times New Roman" w:hAnsi="Times New Roman"/>
          <w:bCs w:val="0"/>
        </w:rPr>
        <w:t>I</w:t>
      </w:r>
      <w:r w:rsidRPr="00DE7A4F">
        <w:rPr>
          <w:rFonts w:ascii="Times New Roman" w:hAnsi="Times New Roman"/>
          <w:bCs w:val="0"/>
        </w:rPr>
        <w:t xml:space="preserve">G </w:t>
      </w:r>
      <w:r w:rsidR="002C64F0" w:rsidRPr="00DE7A4F">
        <w:rPr>
          <w:rFonts w:ascii="Times New Roman" w:hAnsi="Times New Roman"/>
          <w:bCs w:val="0"/>
        </w:rPr>
        <w:t>Data Engineer</w:t>
      </w:r>
    </w:p>
    <w:p w14:paraId="1D2A6D70" w14:textId="4DEF3E61" w:rsidR="007E1702" w:rsidRPr="00DE7A4F" w:rsidRDefault="002C64F0" w:rsidP="002B5618">
      <w:pPr>
        <w:pStyle w:val="NormalBookAntiqua"/>
        <w:jc w:val="left"/>
        <w:rPr>
          <w:rFonts w:ascii="Times New Roman" w:hAnsi="Times New Roman"/>
          <w:b w:val="0"/>
          <w:bCs w:val="0"/>
          <w:smallCaps w:val="0"/>
        </w:rPr>
      </w:pPr>
      <w:r w:rsidRPr="00DE7A4F">
        <w:rPr>
          <w:rFonts w:ascii="Times New Roman" w:hAnsi="Times New Roman"/>
          <w:b w:val="0"/>
          <w:bCs w:val="0"/>
          <w:smallCaps w:val="0"/>
        </w:rPr>
        <w:t>Responsibilities:</w:t>
      </w:r>
    </w:p>
    <w:p w14:paraId="4A533C1E" w14:textId="217C8213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Extracted, Transformed, and Load data from various sources to </w:t>
      </w:r>
      <w:r w:rsidRPr="00F86FC4">
        <w:rPr>
          <w:b/>
          <w:color w:val="000000"/>
          <w:sz w:val="22"/>
          <w:szCs w:val="22"/>
        </w:rPr>
        <w:t xml:space="preserve">Azure Data Storage services </w:t>
      </w:r>
      <w:r w:rsidRPr="00F86FC4">
        <w:rPr>
          <w:color w:val="000000"/>
          <w:sz w:val="22"/>
          <w:szCs w:val="22"/>
        </w:rPr>
        <w:t xml:space="preserve">using a combination of </w:t>
      </w:r>
      <w:r w:rsidRPr="00F86FC4">
        <w:rPr>
          <w:b/>
          <w:color w:val="000000"/>
          <w:sz w:val="22"/>
          <w:szCs w:val="22"/>
        </w:rPr>
        <w:t>Azure Data factory, T-SQL, Spark SQL, and U-SQL Azure Data Lake Analytics.</w:t>
      </w:r>
    </w:p>
    <w:p w14:paraId="76363631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Data Ingestion to one or more </w:t>
      </w:r>
      <w:r w:rsidRPr="00F86FC4">
        <w:rPr>
          <w:b/>
          <w:color w:val="000000"/>
          <w:sz w:val="22"/>
          <w:szCs w:val="22"/>
        </w:rPr>
        <w:t>Azure Services - (Azure Data Lake, Azure Storage, Azure SQL, Azure DW) and processing the data in Azure Databricks with PySpark.</w:t>
      </w:r>
    </w:p>
    <w:p w14:paraId="18C9FA34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Migrating data from </w:t>
      </w:r>
      <w:r w:rsidRPr="00F86FC4">
        <w:rPr>
          <w:b/>
          <w:color w:val="000000"/>
          <w:sz w:val="22"/>
          <w:szCs w:val="22"/>
        </w:rPr>
        <w:t>on-prem SQL server</w:t>
      </w:r>
      <w:r w:rsidRPr="00F86FC4">
        <w:rPr>
          <w:color w:val="000000"/>
          <w:sz w:val="22"/>
          <w:szCs w:val="22"/>
        </w:rPr>
        <w:t xml:space="preserve"> to Cloud databases </w:t>
      </w:r>
      <w:r w:rsidRPr="00F86FC4">
        <w:rPr>
          <w:b/>
          <w:color w:val="000000"/>
          <w:sz w:val="22"/>
          <w:szCs w:val="22"/>
        </w:rPr>
        <w:t>(Azure Synapse Analytics (DW) &amp; Azure SQL DB).</w:t>
      </w:r>
    </w:p>
    <w:p w14:paraId="17904EDF" w14:textId="0F43052B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Created </w:t>
      </w:r>
      <w:r w:rsidRPr="00F86FC4">
        <w:rPr>
          <w:b/>
          <w:color w:val="000000"/>
          <w:sz w:val="22"/>
          <w:szCs w:val="22"/>
        </w:rPr>
        <w:t>Azure Data Lake Storage (ADLS) (Gen 1 and Gen 2</w:t>
      </w:r>
      <w:r w:rsidRPr="00F86FC4">
        <w:rPr>
          <w:color w:val="000000"/>
          <w:sz w:val="22"/>
          <w:szCs w:val="22"/>
        </w:rPr>
        <w:t>) and Ingested the Data from Flat files, CSV Files,</w:t>
      </w:r>
      <w:r w:rsidR="0015488E">
        <w:rPr>
          <w:color w:val="000000"/>
          <w:sz w:val="22"/>
          <w:szCs w:val="22"/>
        </w:rPr>
        <w:t xml:space="preserve"> </w:t>
      </w:r>
      <w:r w:rsidRPr="00F86FC4">
        <w:rPr>
          <w:color w:val="000000"/>
          <w:sz w:val="22"/>
          <w:szCs w:val="22"/>
        </w:rPr>
        <w:t xml:space="preserve">Json Files and On-Premises Database Tables using </w:t>
      </w:r>
      <w:r w:rsidRPr="0015488E">
        <w:rPr>
          <w:b/>
          <w:color w:val="000000"/>
          <w:sz w:val="22"/>
          <w:szCs w:val="22"/>
        </w:rPr>
        <w:t>Azure Data Factory V2(ADF)</w:t>
      </w:r>
      <w:r w:rsidR="0015488E">
        <w:rPr>
          <w:b/>
          <w:color w:val="000000"/>
          <w:sz w:val="22"/>
          <w:szCs w:val="22"/>
        </w:rPr>
        <w:t>.</w:t>
      </w:r>
    </w:p>
    <w:p w14:paraId="6E4BF961" w14:textId="77777777" w:rsidR="00F86FC4" w:rsidRPr="0015488E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Responsible for ingesting data from various source systems </w:t>
      </w:r>
      <w:r w:rsidRPr="0015488E">
        <w:rPr>
          <w:b/>
          <w:color w:val="000000"/>
          <w:sz w:val="22"/>
          <w:szCs w:val="22"/>
        </w:rPr>
        <w:t>(RDBMS, Flat files, Big Data) into Azure (Blob Storage)</w:t>
      </w:r>
      <w:r w:rsidRPr="00F86FC4">
        <w:rPr>
          <w:color w:val="000000"/>
          <w:sz w:val="22"/>
          <w:szCs w:val="22"/>
        </w:rPr>
        <w:t xml:space="preserve"> using </w:t>
      </w:r>
      <w:r w:rsidRPr="0015488E">
        <w:rPr>
          <w:b/>
          <w:color w:val="000000"/>
          <w:sz w:val="22"/>
          <w:szCs w:val="22"/>
        </w:rPr>
        <w:t>framework model.</w:t>
      </w:r>
    </w:p>
    <w:p w14:paraId="73AAEA0F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Move Data from </w:t>
      </w:r>
      <w:r w:rsidRPr="0015488E">
        <w:rPr>
          <w:b/>
          <w:color w:val="000000"/>
          <w:sz w:val="22"/>
          <w:szCs w:val="22"/>
        </w:rPr>
        <w:t>Teradata, Oracle, Snowflake, SQL Server</w:t>
      </w:r>
      <w:r w:rsidRPr="00F86FC4">
        <w:rPr>
          <w:color w:val="000000"/>
          <w:sz w:val="22"/>
          <w:szCs w:val="22"/>
        </w:rPr>
        <w:t xml:space="preserve"> to </w:t>
      </w:r>
      <w:r w:rsidRPr="0015488E">
        <w:rPr>
          <w:b/>
          <w:color w:val="000000"/>
          <w:sz w:val="22"/>
          <w:szCs w:val="22"/>
        </w:rPr>
        <w:t>ADLS gen 2.</w:t>
      </w:r>
    </w:p>
    <w:p w14:paraId="7EE229F8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Automized the </w:t>
      </w:r>
      <w:r w:rsidRPr="0015488E">
        <w:rPr>
          <w:b/>
          <w:color w:val="000000"/>
          <w:sz w:val="22"/>
          <w:szCs w:val="22"/>
        </w:rPr>
        <w:t>Power BI reports</w:t>
      </w:r>
      <w:r w:rsidRPr="00F86FC4">
        <w:rPr>
          <w:color w:val="000000"/>
          <w:sz w:val="22"/>
          <w:szCs w:val="22"/>
        </w:rPr>
        <w:t xml:space="preserve"> using Azure Data Factory (ADF) trigger pipelines when source data is updated based on the change log.</w:t>
      </w:r>
    </w:p>
    <w:p w14:paraId="1FA38E7E" w14:textId="33A7281F" w:rsidR="00F86FC4" w:rsidRPr="0015488E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Good understanding of </w:t>
      </w:r>
      <w:r w:rsidRPr="0015488E">
        <w:rPr>
          <w:b/>
          <w:color w:val="000000"/>
          <w:sz w:val="22"/>
          <w:szCs w:val="22"/>
        </w:rPr>
        <w:t>Spark Architecture</w:t>
      </w:r>
      <w:r w:rsidRPr="00F86FC4">
        <w:rPr>
          <w:color w:val="000000"/>
          <w:sz w:val="22"/>
          <w:szCs w:val="22"/>
        </w:rPr>
        <w:t xml:space="preserve"> including </w:t>
      </w:r>
      <w:r w:rsidRPr="0015488E">
        <w:rPr>
          <w:b/>
          <w:color w:val="000000"/>
          <w:sz w:val="22"/>
          <w:szCs w:val="22"/>
        </w:rPr>
        <w:t>spark core, spark S QL, DataFrame, Spark streaming,</w:t>
      </w:r>
    </w:p>
    <w:p w14:paraId="609E458C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Developed Talend jobs to populate the claims data to data warehouse using </w:t>
      </w:r>
      <w:r w:rsidRPr="0015488E">
        <w:rPr>
          <w:b/>
          <w:color w:val="000000"/>
          <w:sz w:val="22"/>
          <w:szCs w:val="22"/>
        </w:rPr>
        <w:t>Star schema, Snowflake schema, Hybrid Schema</w:t>
      </w:r>
      <w:r w:rsidRPr="00F86FC4">
        <w:rPr>
          <w:color w:val="000000"/>
          <w:sz w:val="22"/>
          <w:szCs w:val="22"/>
        </w:rPr>
        <w:t xml:space="preserve"> (depending on the use case).</w:t>
      </w:r>
    </w:p>
    <w:p w14:paraId="4363A877" w14:textId="007B846F" w:rsidR="00F86FC4" w:rsidRPr="0015488E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Involved into Application Design and Data Architecture using Cloud and </w:t>
      </w:r>
      <w:r w:rsidRPr="0015488E">
        <w:rPr>
          <w:b/>
          <w:color w:val="000000"/>
          <w:sz w:val="22"/>
          <w:szCs w:val="22"/>
        </w:rPr>
        <w:t>Big Data solutions on Azure.</w:t>
      </w:r>
    </w:p>
    <w:p w14:paraId="08667C89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>Hands on experience working on creating delta lake tables and applying partitions for faster querying.</w:t>
      </w:r>
    </w:p>
    <w:p w14:paraId="48DC08B7" w14:textId="77777777" w:rsidR="0015488E" w:rsidRDefault="0015488E" w:rsidP="00EB59F3">
      <w:pPr>
        <w:pStyle w:val="NormalBookAntiqua"/>
        <w:spacing w:line="276" w:lineRule="auto"/>
        <w:jc w:val="left"/>
        <w:rPr>
          <w:rFonts w:ascii="Times New Roman" w:hAnsi="Times New Roman"/>
          <w:bCs w:val="0"/>
        </w:rPr>
      </w:pPr>
    </w:p>
    <w:p w14:paraId="66F44E1A" w14:textId="04192DB3" w:rsidR="00204450" w:rsidRPr="00DE7A4F" w:rsidRDefault="006F65BA" w:rsidP="002B5618">
      <w:pPr>
        <w:pStyle w:val="NormalBookAntiqua"/>
        <w:jc w:val="left"/>
        <w:rPr>
          <w:rFonts w:ascii="Times New Roman" w:hAnsi="Times New Roman"/>
          <w:bCs w:val="0"/>
        </w:rPr>
      </w:pPr>
      <w:r w:rsidRPr="006F65BA">
        <w:rPr>
          <w:rFonts w:ascii="Times New Roman" w:hAnsi="Times New Roman"/>
          <w:bCs w:val="0"/>
        </w:rPr>
        <w:t>Capgemini, MN, USA</w:t>
      </w:r>
      <w:r w:rsidR="007E1702" w:rsidRPr="00DE7A4F">
        <w:rPr>
          <w:rFonts w:ascii="Times New Roman" w:hAnsi="Times New Roman"/>
          <w:bCs w:val="0"/>
        </w:rPr>
        <w:tab/>
      </w:r>
      <w:r w:rsidR="004545C8" w:rsidRPr="00DE7A4F">
        <w:rPr>
          <w:rFonts w:ascii="Times New Roman" w:hAnsi="Times New Roman"/>
          <w:bCs w:val="0"/>
        </w:rPr>
        <w:t xml:space="preserve">                          </w:t>
      </w:r>
      <w:r w:rsidR="00591B99">
        <w:rPr>
          <w:rFonts w:ascii="Times New Roman" w:hAnsi="Times New Roman"/>
          <w:bCs w:val="0"/>
        </w:rPr>
        <w:tab/>
      </w:r>
      <w:r w:rsidR="00591B99">
        <w:rPr>
          <w:rFonts w:ascii="Times New Roman" w:hAnsi="Times New Roman"/>
          <w:bCs w:val="0"/>
        </w:rPr>
        <w:tab/>
      </w:r>
      <w:r w:rsidR="004545C8" w:rsidRPr="00DE7A4F">
        <w:rPr>
          <w:rFonts w:ascii="Times New Roman" w:hAnsi="Times New Roman"/>
          <w:bCs w:val="0"/>
        </w:rPr>
        <w:t xml:space="preserve">   </w:t>
      </w:r>
      <w:r w:rsidR="006C199E" w:rsidRPr="00DE7A4F">
        <w:rPr>
          <w:rFonts w:ascii="Times New Roman" w:hAnsi="Times New Roman"/>
          <w:bCs w:val="0"/>
        </w:rPr>
        <w:t xml:space="preserve">             </w:t>
      </w:r>
      <w:r w:rsidR="004545C8" w:rsidRPr="00DE7A4F">
        <w:rPr>
          <w:rFonts w:ascii="Times New Roman" w:hAnsi="Times New Roman"/>
          <w:bCs w:val="0"/>
        </w:rPr>
        <w:t xml:space="preserve">     </w:t>
      </w:r>
      <w:r w:rsidR="00591B99">
        <w:rPr>
          <w:rFonts w:ascii="Times New Roman" w:hAnsi="Times New Roman"/>
          <w:bCs w:val="0"/>
        </w:rPr>
        <w:tab/>
      </w:r>
      <w:r>
        <w:rPr>
          <w:rFonts w:ascii="Times New Roman" w:hAnsi="Times New Roman"/>
          <w:bCs w:val="0"/>
        </w:rPr>
        <w:t xml:space="preserve">               </w:t>
      </w:r>
      <w:r w:rsidR="0042376E" w:rsidRPr="00DE7A4F">
        <w:rPr>
          <w:rFonts w:ascii="Times New Roman" w:hAnsi="Times New Roman"/>
          <w:bCs w:val="0"/>
        </w:rPr>
        <w:t>July</w:t>
      </w:r>
      <w:r w:rsidR="004545C8" w:rsidRPr="00DE7A4F">
        <w:rPr>
          <w:rFonts w:ascii="Times New Roman" w:hAnsi="Times New Roman"/>
          <w:bCs w:val="0"/>
        </w:rPr>
        <w:t xml:space="preserve"> - 201</w:t>
      </w:r>
      <w:r w:rsidR="00067887" w:rsidRPr="00DE7A4F">
        <w:rPr>
          <w:rFonts w:ascii="Times New Roman" w:hAnsi="Times New Roman"/>
          <w:bCs w:val="0"/>
        </w:rPr>
        <w:t>5</w:t>
      </w:r>
      <w:r w:rsidR="0042376E" w:rsidRPr="00DE7A4F">
        <w:rPr>
          <w:rFonts w:ascii="Times New Roman" w:hAnsi="Times New Roman"/>
          <w:bCs w:val="0"/>
        </w:rPr>
        <w:t>—APRIL 2018</w:t>
      </w:r>
    </w:p>
    <w:p w14:paraId="52243520" w14:textId="6C22EEF5" w:rsidR="007E1702" w:rsidRPr="002B5618" w:rsidRDefault="00067887" w:rsidP="002B5618">
      <w:pPr>
        <w:pStyle w:val="NormalBookAntiqua"/>
        <w:jc w:val="left"/>
        <w:rPr>
          <w:rFonts w:ascii="Times New Roman" w:hAnsi="Times New Roman"/>
          <w:bCs w:val="0"/>
          <w:smallCaps w:val="0"/>
        </w:rPr>
      </w:pPr>
      <w:r w:rsidRPr="002B5618">
        <w:rPr>
          <w:rFonts w:ascii="Times New Roman" w:hAnsi="Times New Roman"/>
          <w:bCs w:val="0"/>
          <w:smallCaps w:val="0"/>
        </w:rPr>
        <w:t>BIG DATA/ ENGINEER</w:t>
      </w:r>
    </w:p>
    <w:p w14:paraId="499CBEFE" w14:textId="524576E6" w:rsidR="00344890" w:rsidRPr="00DE7A4F" w:rsidRDefault="00344890" w:rsidP="002B5618">
      <w:pPr>
        <w:pStyle w:val="NormalBookAntiqua"/>
        <w:jc w:val="left"/>
        <w:rPr>
          <w:rFonts w:ascii="Times New Roman" w:hAnsi="Times New Roman"/>
          <w:b w:val="0"/>
          <w:bCs w:val="0"/>
          <w:smallCaps w:val="0"/>
        </w:rPr>
      </w:pPr>
      <w:r w:rsidRPr="00DE7A4F">
        <w:rPr>
          <w:rFonts w:ascii="Times New Roman" w:hAnsi="Times New Roman"/>
          <w:b w:val="0"/>
          <w:bCs w:val="0"/>
          <w:smallCaps w:val="0"/>
        </w:rPr>
        <w:t xml:space="preserve"> Responsibilities:</w:t>
      </w:r>
    </w:p>
    <w:p w14:paraId="33D4D40F" w14:textId="6675D98D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Created Pipelines in </w:t>
      </w:r>
      <w:r w:rsidRPr="00F86FC4">
        <w:rPr>
          <w:b/>
          <w:color w:val="000000"/>
          <w:sz w:val="22"/>
          <w:szCs w:val="22"/>
        </w:rPr>
        <w:t>ADF</w:t>
      </w:r>
      <w:r w:rsidRPr="00F86FC4">
        <w:rPr>
          <w:color w:val="000000"/>
          <w:sz w:val="22"/>
          <w:szCs w:val="22"/>
        </w:rPr>
        <w:t xml:space="preserve"> using </w:t>
      </w:r>
      <w:r w:rsidRPr="00F86FC4">
        <w:rPr>
          <w:b/>
          <w:color w:val="000000"/>
          <w:sz w:val="22"/>
          <w:szCs w:val="22"/>
        </w:rPr>
        <w:t>Linked Services/Datasets/Pipeline</w:t>
      </w:r>
      <w:r w:rsidRPr="00F86FC4">
        <w:rPr>
          <w:color w:val="000000"/>
          <w:sz w:val="22"/>
          <w:szCs w:val="22"/>
        </w:rPr>
        <w:t xml:space="preserve"> to Extract, Transform and load data from different sources like Azure SQL, Blob storage, Azure SQL Data warehouse, write-back tool and backwards.</w:t>
      </w:r>
    </w:p>
    <w:p w14:paraId="06D821A3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Developed Spark applications using </w:t>
      </w:r>
      <w:r w:rsidRPr="00F86FC4">
        <w:rPr>
          <w:b/>
          <w:color w:val="000000"/>
          <w:sz w:val="22"/>
          <w:szCs w:val="22"/>
        </w:rPr>
        <w:t>Python and SQL</w:t>
      </w:r>
      <w:r w:rsidRPr="00F86FC4">
        <w:rPr>
          <w:color w:val="000000"/>
          <w:sz w:val="22"/>
          <w:szCs w:val="22"/>
        </w:rPr>
        <w:t xml:space="preserve"> for data extraction, transformation and aggregation from multiple file formats for analyzing &amp; transforming the data to uncover insights into the customer usage patterns.</w:t>
      </w:r>
    </w:p>
    <w:p w14:paraId="2C8F2A0E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Developed Spark applications using Spark – SQL and Python in </w:t>
      </w:r>
      <w:r w:rsidRPr="00F86FC4">
        <w:rPr>
          <w:b/>
          <w:color w:val="000000"/>
          <w:sz w:val="22"/>
          <w:szCs w:val="22"/>
        </w:rPr>
        <w:t>Azure Databricks</w:t>
      </w:r>
      <w:r w:rsidRPr="00F86FC4">
        <w:rPr>
          <w:color w:val="000000"/>
          <w:sz w:val="22"/>
          <w:szCs w:val="22"/>
        </w:rPr>
        <w:t xml:space="preserve"> for data extraction, transformation and aggregation from multiple file formats for analyzing &amp; transforming the data to uncover insights into the customer usage patterns.</w:t>
      </w:r>
    </w:p>
    <w:p w14:paraId="0B4D2BA3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Used </w:t>
      </w:r>
      <w:r w:rsidRPr="00F86FC4">
        <w:rPr>
          <w:b/>
          <w:color w:val="000000"/>
          <w:sz w:val="22"/>
          <w:szCs w:val="22"/>
        </w:rPr>
        <w:t xml:space="preserve">Jupyter </w:t>
      </w:r>
      <w:r w:rsidRPr="00F86FC4">
        <w:rPr>
          <w:color w:val="000000"/>
          <w:sz w:val="22"/>
          <w:szCs w:val="22"/>
        </w:rPr>
        <w:t xml:space="preserve">notebooks and </w:t>
      </w:r>
      <w:r w:rsidRPr="00F86FC4">
        <w:rPr>
          <w:b/>
          <w:color w:val="000000"/>
          <w:sz w:val="22"/>
          <w:szCs w:val="22"/>
        </w:rPr>
        <w:t>PyCharm</w:t>
      </w:r>
      <w:r w:rsidRPr="00F86FC4">
        <w:rPr>
          <w:color w:val="000000"/>
          <w:sz w:val="22"/>
          <w:szCs w:val="22"/>
        </w:rPr>
        <w:t xml:space="preserve"> to develop, test and analyze Spark jobs before Scheduling Customized Spark jobs.</w:t>
      </w:r>
    </w:p>
    <w:p w14:paraId="693DC983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Replaced the existing </w:t>
      </w:r>
      <w:r w:rsidRPr="00F86FC4">
        <w:rPr>
          <w:b/>
          <w:color w:val="000000"/>
          <w:sz w:val="22"/>
          <w:szCs w:val="22"/>
        </w:rPr>
        <w:t>MapReduce p</w:t>
      </w:r>
      <w:r w:rsidRPr="00F86FC4">
        <w:rPr>
          <w:color w:val="000000"/>
          <w:sz w:val="22"/>
          <w:szCs w:val="22"/>
        </w:rPr>
        <w:t xml:space="preserve">rograms </w:t>
      </w:r>
      <w:r w:rsidRPr="00F86FC4">
        <w:rPr>
          <w:b/>
          <w:color w:val="000000"/>
          <w:sz w:val="22"/>
          <w:szCs w:val="22"/>
        </w:rPr>
        <w:t>and Hive Queries</w:t>
      </w:r>
      <w:r w:rsidRPr="00F86FC4">
        <w:rPr>
          <w:color w:val="000000"/>
          <w:sz w:val="22"/>
          <w:szCs w:val="22"/>
        </w:rPr>
        <w:t xml:space="preserve"> into Spark application using </w:t>
      </w:r>
      <w:r w:rsidRPr="00F86FC4">
        <w:rPr>
          <w:b/>
          <w:color w:val="000000"/>
          <w:sz w:val="22"/>
          <w:szCs w:val="22"/>
        </w:rPr>
        <w:t>Python.</w:t>
      </w:r>
    </w:p>
    <w:p w14:paraId="3C4740AD" w14:textId="1AAC5B34" w:rsidR="0015488E" w:rsidRPr="002B5618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Deployed and tested </w:t>
      </w:r>
      <w:r w:rsidRPr="00F86FC4">
        <w:rPr>
          <w:b/>
          <w:color w:val="000000"/>
          <w:sz w:val="22"/>
          <w:szCs w:val="22"/>
        </w:rPr>
        <w:t>(CI/CD)</w:t>
      </w:r>
      <w:r w:rsidRPr="00F86FC4">
        <w:rPr>
          <w:color w:val="000000"/>
          <w:sz w:val="22"/>
          <w:szCs w:val="22"/>
        </w:rPr>
        <w:t xml:space="preserve"> our developed code using Visual Studio Team Services </w:t>
      </w:r>
      <w:r w:rsidRPr="00F86FC4">
        <w:rPr>
          <w:b/>
          <w:color w:val="000000"/>
          <w:sz w:val="22"/>
          <w:szCs w:val="22"/>
        </w:rPr>
        <w:t>(VSTS).</w:t>
      </w:r>
    </w:p>
    <w:p w14:paraId="3E71C73C" w14:textId="77777777" w:rsidR="00F86FC4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color w:val="000000"/>
          <w:sz w:val="22"/>
          <w:szCs w:val="22"/>
        </w:rPr>
      </w:pPr>
      <w:r w:rsidRPr="00F86FC4">
        <w:rPr>
          <w:color w:val="000000"/>
          <w:sz w:val="22"/>
          <w:szCs w:val="22"/>
        </w:rPr>
        <w:t xml:space="preserve">Developed </w:t>
      </w:r>
      <w:r w:rsidRPr="00F86FC4">
        <w:rPr>
          <w:b/>
          <w:color w:val="000000"/>
          <w:sz w:val="22"/>
          <w:szCs w:val="22"/>
        </w:rPr>
        <w:t>Json Scripts</w:t>
      </w:r>
      <w:r w:rsidRPr="00F86FC4">
        <w:rPr>
          <w:color w:val="000000"/>
          <w:sz w:val="22"/>
          <w:szCs w:val="22"/>
        </w:rPr>
        <w:t xml:space="preserve"> for deploying the Pipeline in </w:t>
      </w:r>
      <w:r w:rsidRPr="00F86FC4">
        <w:rPr>
          <w:b/>
          <w:color w:val="000000"/>
          <w:sz w:val="22"/>
          <w:szCs w:val="22"/>
        </w:rPr>
        <w:t>Azure Data Factory (ADF)</w:t>
      </w:r>
      <w:r w:rsidRPr="00F86FC4">
        <w:rPr>
          <w:color w:val="000000"/>
          <w:sz w:val="22"/>
          <w:szCs w:val="22"/>
        </w:rPr>
        <w:t xml:space="preserve"> that process the data using the Cosmos Activity.</w:t>
      </w:r>
    </w:p>
    <w:p w14:paraId="1DB42E9C" w14:textId="2CC8F167" w:rsidR="00344890" w:rsidRPr="00F86FC4" w:rsidRDefault="00F86FC4" w:rsidP="002B5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jc w:val="both"/>
        <w:textAlignment w:val="auto"/>
        <w:rPr>
          <w:b/>
          <w:bCs/>
          <w:smallCaps/>
        </w:rPr>
      </w:pPr>
      <w:r w:rsidRPr="00F86FC4">
        <w:rPr>
          <w:color w:val="000000"/>
          <w:sz w:val="22"/>
          <w:szCs w:val="22"/>
        </w:rPr>
        <w:t>Perform</w:t>
      </w:r>
      <w:r>
        <w:rPr>
          <w:color w:val="000000"/>
          <w:sz w:val="22"/>
          <w:szCs w:val="22"/>
        </w:rPr>
        <w:t>ed</w:t>
      </w:r>
      <w:r w:rsidRPr="00F86FC4">
        <w:rPr>
          <w:color w:val="000000"/>
          <w:sz w:val="22"/>
          <w:szCs w:val="22"/>
        </w:rPr>
        <w:t xml:space="preserve"> fundamental tasks related to the design, construction, monitoring, and maintenance of </w:t>
      </w:r>
      <w:r w:rsidRPr="00F86FC4">
        <w:rPr>
          <w:b/>
          <w:color w:val="000000"/>
          <w:sz w:val="22"/>
          <w:szCs w:val="22"/>
        </w:rPr>
        <w:t>Microsoft SQL</w:t>
      </w:r>
      <w:r w:rsidRPr="00F86FC4">
        <w:rPr>
          <w:color w:val="000000"/>
          <w:sz w:val="22"/>
          <w:szCs w:val="22"/>
        </w:rPr>
        <w:t xml:space="preserve"> databases.</w:t>
      </w:r>
    </w:p>
    <w:p w14:paraId="1E7833AA" w14:textId="77777777" w:rsidR="0015488E" w:rsidRDefault="0015488E" w:rsidP="002B5618">
      <w:pPr>
        <w:pStyle w:val="NormalBookAntiqua"/>
        <w:jc w:val="left"/>
        <w:rPr>
          <w:rFonts w:ascii="Times New Roman" w:hAnsi="Times New Roman"/>
          <w:sz w:val="24"/>
          <w:szCs w:val="20"/>
          <w:lang w:eastAsia="en-US"/>
        </w:rPr>
      </w:pPr>
    </w:p>
    <w:p w14:paraId="613387F8" w14:textId="77777777" w:rsidR="002B5618" w:rsidRDefault="002B5618" w:rsidP="002B5618">
      <w:pPr>
        <w:pStyle w:val="NormalBookAntiqua"/>
        <w:jc w:val="left"/>
        <w:rPr>
          <w:rFonts w:ascii="Times New Roman" w:hAnsi="Times New Roman"/>
          <w:sz w:val="24"/>
          <w:szCs w:val="20"/>
          <w:lang w:eastAsia="en-US"/>
        </w:rPr>
      </w:pPr>
    </w:p>
    <w:p w14:paraId="10F42A23" w14:textId="77777777" w:rsidR="002B5618" w:rsidRDefault="002B5618" w:rsidP="002B5618">
      <w:pPr>
        <w:pStyle w:val="NormalBookAntiqua"/>
        <w:jc w:val="left"/>
        <w:rPr>
          <w:rFonts w:ascii="Times New Roman" w:hAnsi="Times New Roman"/>
          <w:sz w:val="24"/>
          <w:szCs w:val="20"/>
          <w:lang w:eastAsia="en-US"/>
        </w:rPr>
      </w:pPr>
    </w:p>
    <w:p w14:paraId="1545D3CE" w14:textId="77777777" w:rsidR="002B5618" w:rsidRDefault="002B5618" w:rsidP="002B5618">
      <w:pPr>
        <w:pStyle w:val="NormalBookAntiqua"/>
        <w:jc w:val="left"/>
        <w:rPr>
          <w:rFonts w:ascii="Times New Roman" w:hAnsi="Times New Roman"/>
          <w:sz w:val="24"/>
          <w:szCs w:val="20"/>
          <w:lang w:eastAsia="en-US"/>
        </w:rPr>
      </w:pPr>
    </w:p>
    <w:p w14:paraId="775424C0" w14:textId="32DB52F0" w:rsidR="002C64F0" w:rsidRPr="00DE7A4F" w:rsidRDefault="006F65BA" w:rsidP="006F65BA">
      <w:pPr>
        <w:pStyle w:val="NormalBookAntiqua"/>
        <w:jc w:val="left"/>
        <w:rPr>
          <w:rFonts w:ascii="Times New Roman" w:hAnsi="Times New Roman"/>
        </w:rPr>
      </w:pPr>
      <w:r w:rsidRPr="006F65BA">
        <w:rPr>
          <w:rFonts w:ascii="Times New Roman" w:hAnsi="Times New Roman"/>
          <w:bCs w:val="0"/>
        </w:rPr>
        <w:t>Consensys New York, NY, USA</w:t>
      </w:r>
      <w:r w:rsidR="0042376E" w:rsidRPr="00DE7A4F">
        <w:rPr>
          <w:rFonts w:ascii="Times New Roman" w:hAnsi="Times New Roman"/>
        </w:rPr>
        <w:tab/>
        <w:t xml:space="preserve">                </w:t>
      </w:r>
      <w:r w:rsidR="00F258A8" w:rsidRPr="00DE7A4F">
        <w:rPr>
          <w:rFonts w:ascii="Times New Roman" w:hAnsi="Times New Roman"/>
        </w:rPr>
        <w:t xml:space="preserve">   </w:t>
      </w:r>
      <w:r w:rsidR="00591B99">
        <w:rPr>
          <w:rFonts w:ascii="Times New Roman" w:hAnsi="Times New Roman"/>
        </w:rPr>
        <w:tab/>
      </w:r>
      <w:r w:rsidR="00F258A8" w:rsidRPr="00DE7A4F">
        <w:rPr>
          <w:rFonts w:ascii="Times New Roman" w:hAnsi="Times New Roman"/>
        </w:rPr>
        <w:t xml:space="preserve">          </w:t>
      </w:r>
      <w:r w:rsidR="00591B99">
        <w:rPr>
          <w:rFonts w:ascii="Times New Roman" w:hAnsi="Times New Roman"/>
        </w:rPr>
        <w:t xml:space="preserve">  </w:t>
      </w:r>
      <w:r w:rsidR="002B5618">
        <w:rPr>
          <w:rFonts w:ascii="Times New Roman" w:hAnsi="Times New Roman"/>
        </w:rPr>
        <w:t xml:space="preserve">               </w:t>
      </w:r>
      <w:r w:rsidR="00591B99">
        <w:rPr>
          <w:rFonts w:ascii="Times New Roman" w:hAnsi="Times New Roman"/>
        </w:rPr>
        <w:t xml:space="preserve">        </w:t>
      </w:r>
      <w:r w:rsidR="00F258A8" w:rsidRPr="00DE7A4F">
        <w:rPr>
          <w:rFonts w:ascii="Times New Roman" w:hAnsi="Times New Roman"/>
        </w:rPr>
        <w:t xml:space="preserve"> </w:t>
      </w:r>
      <w:r w:rsidR="00651DF5" w:rsidRPr="00DE7A4F">
        <w:rPr>
          <w:rFonts w:ascii="Times New Roman" w:hAnsi="Times New Roman"/>
        </w:rPr>
        <w:t xml:space="preserve">Aug - </w:t>
      </w:r>
      <w:r w:rsidR="002C64F0" w:rsidRPr="00DE7A4F">
        <w:rPr>
          <w:rFonts w:ascii="Times New Roman" w:hAnsi="Times New Roman"/>
        </w:rPr>
        <w:t xml:space="preserve">2012 – </w:t>
      </w:r>
      <w:r w:rsidR="00067887" w:rsidRPr="00DE7A4F">
        <w:rPr>
          <w:rFonts w:ascii="Times New Roman" w:hAnsi="Times New Roman"/>
        </w:rPr>
        <w:t>MAY 2015</w:t>
      </w:r>
    </w:p>
    <w:p w14:paraId="7212D11C" w14:textId="5E042C2E" w:rsidR="002C64F0" w:rsidRPr="002B5618" w:rsidRDefault="005B18AD" w:rsidP="006F65BA">
      <w:pPr>
        <w:pStyle w:val="NormalBookAntiqua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Data engineer</w:t>
      </w:r>
    </w:p>
    <w:p w14:paraId="0BDF813E" w14:textId="186DDBFA" w:rsidR="00344890" w:rsidRPr="002B5618" w:rsidRDefault="002C64F0" w:rsidP="006F65BA">
      <w:pPr>
        <w:pStyle w:val="NormalBookAntiqua"/>
        <w:jc w:val="left"/>
        <w:rPr>
          <w:rFonts w:ascii="Times New Roman" w:hAnsi="Times New Roman"/>
          <w:b w:val="0"/>
          <w:bCs w:val="0"/>
          <w:smallCaps w:val="0"/>
        </w:rPr>
      </w:pPr>
      <w:r w:rsidRPr="002B5618">
        <w:rPr>
          <w:rFonts w:ascii="Times New Roman" w:hAnsi="Times New Roman"/>
          <w:b w:val="0"/>
          <w:bCs w:val="0"/>
          <w:smallCaps w:val="0"/>
        </w:rPr>
        <w:t>Role and Responsibilities:</w:t>
      </w:r>
    </w:p>
    <w:p w14:paraId="1B674AD4" w14:textId="551E4582" w:rsidR="005B18AD" w:rsidRDefault="005B18AD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 w:rsidRPr="005B18AD">
        <w:rPr>
          <w:sz w:val="22"/>
          <w:szCs w:val="22"/>
        </w:rPr>
        <w:lastRenderedPageBreak/>
        <w:t>Create</w:t>
      </w:r>
      <w:r w:rsidR="00F86FC4">
        <w:rPr>
          <w:sz w:val="22"/>
          <w:szCs w:val="22"/>
        </w:rPr>
        <w:t>d</w:t>
      </w:r>
      <w:r w:rsidRPr="005B18AD">
        <w:rPr>
          <w:sz w:val="22"/>
          <w:szCs w:val="22"/>
        </w:rPr>
        <w:t xml:space="preserve"> </w:t>
      </w:r>
      <w:r w:rsidRPr="005B18AD">
        <w:rPr>
          <w:b/>
          <w:sz w:val="22"/>
          <w:szCs w:val="22"/>
        </w:rPr>
        <w:t>Azure Databricks</w:t>
      </w:r>
      <w:r w:rsidRPr="005B18AD">
        <w:rPr>
          <w:sz w:val="22"/>
          <w:szCs w:val="22"/>
        </w:rPr>
        <w:t xml:space="preserve"> jobs to operationalize azure data flows.</w:t>
      </w:r>
    </w:p>
    <w:p w14:paraId="1C4B130C" w14:textId="7AACC1C7" w:rsidR="005B18AD" w:rsidRPr="005B18AD" w:rsidRDefault="00F86FC4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Implemented</w:t>
      </w:r>
      <w:r w:rsidR="005B18AD" w:rsidRPr="005B18AD">
        <w:rPr>
          <w:sz w:val="22"/>
          <w:szCs w:val="22"/>
        </w:rPr>
        <w:t xml:space="preserve"> </w:t>
      </w:r>
      <w:r w:rsidR="005B18AD" w:rsidRPr="005B18AD">
        <w:rPr>
          <w:b/>
          <w:sz w:val="22"/>
          <w:szCs w:val="22"/>
        </w:rPr>
        <w:t>CI/CD</w:t>
      </w:r>
      <w:r w:rsidR="005B18AD" w:rsidRPr="005B18AD">
        <w:rPr>
          <w:sz w:val="22"/>
          <w:szCs w:val="22"/>
        </w:rPr>
        <w:t xml:space="preserve"> via </w:t>
      </w:r>
      <w:r w:rsidR="005B18AD" w:rsidRPr="005B18AD">
        <w:rPr>
          <w:b/>
          <w:sz w:val="22"/>
          <w:szCs w:val="22"/>
        </w:rPr>
        <w:t>Azure DevOps</w:t>
      </w:r>
      <w:r w:rsidR="005B18AD" w:rsidRPr="005B18AD">
        <w:rPr>
          <w:sz w:val="22"/>
          <w:szCs w:val="22"/>
        </w:rPr>
        <w:t xml:space="preserve">. Using Jenkins to migrate all the </w:t>
      </w:r>
      <w:r w:rsidR="005B18AD" w:rsidRPr="005B18AD">
        <w:rPr>
          <w:b/>
          <w:sz w:val="22"/>
          <w:szCs w:val="22"/>
        </w:rPr>
        <w:t>Azure Data</w:t>
      </w:r>
      <w:r w:rsidR="005B18AD" w:rsidRPr="005B18AD">
        <w:rPr>
          <w:sz w:val="22"/>
          <w:szCs w:val="22"/>
        </w:rPr>
        <w:t xml:space="preserve"> factory pipelines</w:t>
      </w:r>
    </w:p>
    <w:p w14:paraId="64AE5A57" w14:textId="7602999D" w:rsidR="005B18AD" w:rsidRPr="005B18AD" w:rsidRDefault="00F86FC4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Developed</w:t>
      </w:r>
      <w:r w:rsidR="005B18AD" w:rsidRPr="005B18AD">
        <w:rPr>
          <w:sz w:val="22"/>
          <w:szCs w:val="22"/>
        </w:rPr>
        <w:t xml:space="preserve"> </w:t>
      </w:r>
      <w:r w:rsidR="005B18AD" w:rsidRPr="005B18AD">
        <w:rPr>
          <w:b/>
          <w:sz w:val="22"/>
          <w:szCs w:val="22"/>
        </w:rPr>
        <w:t>JSON</w:t>
      </w:r>
      <w:r w:rsidR="005B18AD" w:rsidRPr="005B18AD">
        <w:rPr>
          <w:sz w:val="22"/>
          <w:szCs w:val="22"/>
        </w:rPr>
        <w:t xml:space="preserve"> Scripts for deploying the Pipeline in</w:t>
      </w:r>
      <w:r w:rsidR="005B18AD">
        <w:rPr>
          <w:sz w:val="22"/>
          <w:szCs w:val="22"/>
        </w:rPr>
        <w:t xml:space="preserve"> </w:t>
      </w:r>
      <w:r w:rsidR="005B18AD" w:rsidRPr="005B18AD">
        <w:rPr>
          <w:b/>
          <w:sz w:val="22"/>
          <w:szCs w:val="22"/>
        </w:rPr>
        <w:t>Azure Data Factory (ADF</w:t>
      </w:r>
      <w:r w:rsidR="005B18AD" w:rsidRPr="005B18AD">
        <w:rPr>
          <w:sz w:val="22"/>
          <w:szCs w:val="22"/>
        </w:rPr>
        <w:t>) that process the data.</w:t>
      </w:r>
    </w:p>
    <w:p w14:paraId="0FCCA5B5" w14:textId="2F36502C" w:rsidR="005B18AD" w:rsidRPr="005B18AD" w:rsidRDefault="00F86FC4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Used</w:t>
      </w:r>
      <w:r w:rsidR="005B18AD">
        <w:rPr>
          <w:sz w:val="22"/>
          <w:szCs w:val="22"/>
        </w:rPr>
        <w:t xml:space="preserve"> </w:t>
      </w:r>
      <w:r w:rsidR="005B18AD" w:rsidRPr="005B18AD">
        <w:rPr>
          <w:sz w:val="22"/>
          <w:szCs w:val="22"/>
        </w:rPr>
        <w:t xml:space="preserve">databricks with </w:t>
      </w:r>
      <w:r w:rsidR="005B18AD" w:rsidRPr="005B18AD">
        <w:rPr>
          <w:b/>
          <w:sz w:val="22"/>
          <w:szCs w:val="22"/>
        </w:rPr>
        <w:t>Azure Data Factory (ADF)</w:t>
      </w:r>
      <w:r w:rsidR="005B18AD" w:rsidRPr="005B18AD">
        <w:rPr>
          <w:sz w:val="22"/>
          <w:szCs w:val="22"/>
        </w:rPr>
        <w:t xml:space="preserve"> to compute large</w:t>
      </w:r>
      <w:r w:rsidR="005B18AD">
        <w:rPr>
          <w:sz w:val="22"/>
          <w:szCs w:val="22"/>
        </w:rPr>
        <w:t xml:space="preserve"> </w:t>
      </w:r>
      <w:r w:rsidR="005B18AD" w:rsidRPr="005B18AD">
        <w:rPr>
          <w:sz w:val="22"/>
          <w:szCs w:val="22"/>
        </w:rPr>
        <w:t>volumes of data.</w:t>
      </w:r>
    </w:p>
    <w:p w14:paraId="38FDCC06" w14:textId="6EB2ABB4" w:rsidR="005B18AD" w:rsidRPr="005B18AD" w:rsidRDefault="005B18AD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 w:rsidRPr="005B18AD">
        <w:rPr>
          <w:sz w:val="22"/>
          <w:szCs w:val="22"/>
        </w:rPr>
        <w:t xml:space="preserve">Developed </w:t>
      </w:r>
      <w:r w:rsidRPr="005B18AD">
        <w:rPr>
          <w:b/>
          <w:sz w:val="22"/>
          <w:szCs w:val="22"/>
        </w:rPr>
        <w:t>Python scripts</w:t>
      </w:r>
      <w:r w:rsidRPr="005B18AD">
        <w:rPr>
          <w:sz w:val="22"/>
          <w:szCs w:val="22"/>
        </w:rPr>
        <w:t xml:space="preserve"> to do file validations in </w:t>
      </w:r>
      <w:r w:rsidRPr="005B18AD">
        <w:rPr>
          <w:b/>
          <w:sz w:val="22"/>
          <w:szCs w:val="22"/>
        </w:rPr>
        <w:t>databricks</w:t>
      </w:r>
      <w:r>
        <w:rPr>
          <w:sz w:val="22"/>
          <w:szCs w:val="22"/>
        </w:rPr>
        <w:t xml:space="preserve"> </w:t>
      </w:r>
      <w:r w:rsidRPr="005B18AD">
        <w:rPr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 w:rsidRPr="005B18AD">
        <w:rPr>
          <w:sz w:val="22"/>
          <w:szCs w:val="22"/>
        </w:rPr>
        <w:t>automated the process using ADF.</w:t>
      </w:r>
    </w:p>
    <w:p w14:paraId="7B88CFA7" w14:textId="57720B54" w:rsidR="005B18AD" w:rsidRPr="005B18AD" w:rsidRDefault="005B18AD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 w:rsidRPr="005B18AD">
        <w:rPr>
          <w:sz w:val="22"/>
          <w:szCs w:val="22"/>
        </w:rPr>
        <w:t xml:space="preserve">Developed Streaming pipelines using </w:t>
      </w:r>
      <w:r w:rsidRPr="005B18AD">
        <w:rPr>
          <w:b/>
          <w:sz w:val="22"/>
          <w:szCs w:val="22"/>
        </w:rPr>
        <w:t>Azure Event Hubs</w:t>
      </w:r>
      <w:r w:rsidRPr="005B18AD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</w:t>
      </w:r>
      <w:r w:rsidRPr="005B18AD">
        <w:rPr>
          <w:sz w:val="22"/>
          <w:szCs w:val="22"/>
        </w:rPr>
        <w:t>Stream Analytics to analyze data.</w:t>
      </w:r>
    </w:p>
    <w:p w14:paraId="4A9332D4" w14:textId="77777777" w:rsidR="005B18AD" w:rsidRDefault="005B18AD" w:rsidP="005B18AD">
      <w:pPr>
        <w:pStyle w:val="BodyTextIndent"/>
        <w:numPr>
          <w:ilvl w:val="0"/>
          <w:numId w:val="6"/>
        </w:numPr>
        <w:overflowPunct/>
        <w:autoSpaceDE/>
        <w:autoSpaceDN/>
        <w:adjustRightInd/>
        <w:spacing w:after="0"/>
        <w:jc w:val="both"/>
        <w:textAlignment w:val="auto"/>
        <w:rPr>
          <w:sz w:val="22"/>
          <w:szCs w:val="22"/>
        </w:rPr>
      </w:pPr>
      <w:r w:rsidRPr="005B18AD">
        <w:rPr>
          <w:sz w:val="22"/>
          <w:szCs w:val="22"/>
        </w:rPr>
        <w:t xml:space="preserve">Applied </w:t>
      </w:r>
      <w:r w:rsidRPr="005B18AD">
        <w:rPr>
          <w:b/>
          <w:sz w:val="22"/>
          <w:szCs w:val="22"/>
        </w:rPr>
        <w:t>Lambda Architecture</w:t>
      </w:r>
      <w:r w:rsidRPr="005B18AD">
        <w:rPr>
          <w:sz w:val="22"/>
          <w:szCs w:val="22"/>
        </w:rPr>
        <w:t xml:space="preserve"> in Azure Databricks that combinesboth batch and real-time processing methods.</w:t>
      </w:r>
    </w:p>
    <w:p w14:paraId="610CC39E" w14:textId="69568FC2" w:rsidR="0015488E" w:rsidRPr="006F65BA" w:rsidRDefault="0015488E" w:rsidP="001548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spacing w:line="276" w:lineRule="auto"/>
        <w:jc w:val="both"/>
        <w:textAlignment w:val="auto"/>
        <w:rPr>
          <w:bCs/>
          <w:smallCaps/>
          <w:color w:val="000000"/>
        </w:rPr>
      </w:pPr>
      <w:r w:rsidRPr="00F86FC4">
        <w:rPr>
          <w:color w:val="000000"/>
          <w:sz w:val="22"/>
          <w:szCs w:val="22"/>
        </w:rPr>
        <w:t xml:space="preserve">Using </w:t>
      </w:r>
      <w:r w:rsidRPr="0015488E">
        <w:rPr>
          <w:b/>
          <w:color w:val="000000"/>
          <w:sz w:val="22"/>
          <w:szCs w:val="22"/>
        </w:rPr>
        <w:t xml:space="preserve">JIRA </w:t>
      </w:r>
      <w:r w:rsidRPr="00F86FC4">
        <w:rPr>
          <w:color w:val="000000"/>
          <w:sz w:val="22"/>
          <w:szCs w:val="22"/>
        </w:rPr>
        <w:t>for issues and project tracking, TFS for version control, and Control-M for scheduling the jobs.</w:t>
      </w:r>
    </w:p>
    <w:p w14:paraId="7565DDFF" w14:textId="77777777" w:rsidR="006F65BA" w:rsidRPr="0015488E" w:rsidRDefault="006F65BA" w:rsidP="006F65BA">
      <w:pPr>
        <w:pBdr>
          <w:top w:val="nil"/>
          <w:left w:val="nil"/>
          <w:bottom w:val="nil"/>
          <w:right w:val="nil"/>
          <w:between w:val="nil"/>
        </w:pBdr>
        <w:overflowPunct/>
        <w:autoSpaceDE/>
        <w:autoSpaceDN/>
        <w:adjustRightInd/>
        <w:spacing w:line="276" w:lineRule="auto"/>
        <w:jc w:val="both"/>
        <w:textAlignment w:val="auto"/>
        <w:rPr>
          <w:bCs/>
          <w:smallCaps/>
          <w:color w:val="000000"/>
        </w:rPr>
      </w:pPr>
    </w:p>
    <w:p w14:paraId="70A38F39" w14:textId="016636F2" w:rsidR="002C64F0" w:rsidRPr="006F65BA" w:rsidRDefault="006F65BA" w:rsidP="006F65BA">
      <w:pPr>
        <w:pStyle w:val="NormalBookAntiqua"/>
        <w:jc w:val="left"/>
        <w:rPr>
          <w:rFonts w:ascii="Times New Roman" w:hAnsi="Times New Roman"/>
        </w:rPr>
      </w:pPr>
      <w:r w:rsidRPr="006F65BA">
        <w:rPr>
          <w:rFonts w:ascii="Times New Roman" w:hAnsi="Times New Roman"/>
          <w:bCs w:val="0"/>
        </w:rPr>
        <w:t xml:space="preserve">General </w:t>
      </w:r>
      <w:r>
        <w:rPr>
          <w:rFonts w:ascii="Times New Roman" w:hAnsi="Times New Roman"/>
          <w:bCs w:val="0"/>
        </w:rPr>
        <w:t>Dynamics it,</w:t>
      </w:r>
      <w:r w:rsidRPr="006F65BA">
        <w:t xml:space="preserve"> </w:t>
      </w:r>
      <w:r w:rsidRPr="006F65BA">
        <w:rPr>
          <w:rFonts w:ascii="Times New Roman" w:hAnsi="Times New Roman"/>
          <w:bCs w:val="0"/>
        </w:rPr>
        <w:t>St. Louis, MO, USA</w:t>
      </w:r>
      <w:r>
        <w:rPr>
          <w:rFonts w:ascii="Times New Roman" w:hAnsi="Times New Roman"/>
          <w:bCs w:val="0"/>
        </w:rPr>
        <w:t xml:space="preserve">                                                    </w:t>
      </w:r>
      <w:r w:rsidR="0042376E" w:rsidRPr="00DE7A4F">
        <w:rPr>
          <w:rFonts w:ascii="Times New Roman" w:hAnsi="Times New Roman"/>
        </w:rPr>
        <w:t xml:space="preserve">  </w:t>
      </w:r>
      <w:r w:rsidR="00651DF5" w:rsidRPr="00DE7A4F">
        <w:rPr>
          <w:rFonts w:ascii="Times New Roman" w:hAnsi="Times New Roman"/>
        </w:rPr>
        <w:t xml:space="preserve">Feb - </w:t>
      </w:r>
      <w:r w:rsidR="002C64F0" w:rsidRPr="00DE7A4F">
        <w:rPr>
          <w:rFonts w:ascii="Times New Roman" w:hAnsi="Times New Roman"/>
        </w:rPr>
        <w:t>20</w:t>
      </w:r>
      <w:r w:rsidR="00A90295" w:rsidRPr="00DE7A4F">
        <w:rPr>
          <w:rFonts w:ascii="Times New Roman" w:hAnsi="Times New Roman"/>
        </w:rPr>
        <w:t>09</w:t>
      </w:r>
      <w:r w:rsidR="002C64F0" w:rsidRPr="00DE7A4F">
        <w:rPr>
          <w:rFonts w:ascii="Times New Roman" w:hAnsi="Times New Roman"/>
        </w:rPr>
        <w:t xml:space="preserve"> –</w:t>
      </w:r>
      <w:r w:rsidR="00651DF5" w:rsidRPr="00DE7A4F">
        <w:rPr>
          <w:rFonts w:ascii="Times New Roman" w:hAnsi="Times New Roman"/>
        </w:rPr>
        <w:t xml:space="preserve">June - </w:t>
      </w:r>
      <w:r w:rsidR="002C64F0" w:rsidRPr="00DE7A4F">
        <w:rPr>
          <w:rFonts w:ascii="Times New Roman" w:hAnsi="Times New Roman"/>
        </w:rPr>
        <w:t>2012</w:t>
      </w:r>
    </w:p>
    <w:p w14:paraId="4DBA6D20" w14:textId="655772EA" w:rsidR="002C64F0" w:rsidRPr="00DE7A4F" w:rsidRDefault="0009304F" w:rsidP="006F65BA">
      <w:pPr>
        <w:pStyle w:val="NormalBookAntiqua"/>
        <w:jc w:val="left"/>
        <w:rPr>
          <w:rFonts w:ascii="Times New Roman" w:hAnsi="Times New Roman"/>
          <w:b w:val="0"/>
          <w:bCs w:val="0"/>
          <w:smallCaps w:val="0"/>
        </w:rPr>
      </w:pPr>
      <w:r>
        <w:rPr>
          <w:rFonts w:ascii="Times New Roman" w:hAnsi="Times New Roman"/>
        </w:rPr>
        <w:t xml:space="preserve">SQL </w:t>
      </w:r>
      <w:r w:rsidR="002C64F0" w:rsidRPr="00DE7A4F">
        <w:rPr>
          <w:rFonts w:ascii="Times New Roman" w:hAnsi="Times New Roman"/>
        </w:rPr>
        <w:t>Developer</w:t>
      </w:r>
      <w:r w:rsidR="002C64F0" w:rsidRPr="00DE7A4F">
        <w:rPr>
          <w:rFonts w:ascii="Times New Roman" w:hAnsi="Times New Roman"/>
          <w:b w:val="0"/>
          <w:bCs w:val="0"/>
          <w:smallCaps w:val="0"/>
        </w:rPr>
        <w:t xml:space="preserve"> </w:t>
      </w:r>
    </w:p>
    <w:p w14:paraId="03F9425D" w14:textId="77777777" w:rsidR="002C64F0" w:rsidRPr="00DE7A4F" w:rsidRDefault="002C64F0" w:rsidP="006F65BA">
      <w:pPr>
        <w:pStyle w:val="NormalBookAntiqua"/>
        <w:jc w:val="left"/>
        <w:rPr>
          <w:rFonts w:ascii="Times New Roman" w:hAnsi="Times New Roman"/>
          <w:b w:val="0"/>
          <w:bCs w:val="0"/>
          <w:smallCaps w:val="0"/>
        </w:rPr>
      </w:pPr>
      <w:r w:rsidRPr="00DE7A4F">
        <w:rPr>
          <w:rFonts w:ascii="Times New Roman" w:hAnsi="Times New Roman"/>
          <w:b w:val="0"/>
          <w:bCs w:val="0"/>
          <w:smallCaps w:val="0"/>
        </w:rPr>
        <w:t>Role and Responsibilities:</w:t>
      </w:r>
    </w:p>
    <w:p w14:paraId="38B3FF93" w14:textId="77777777" w:rsidR="00204450" w:rsidRPr="00DE7A4F" w:rsidRDefault="00204450" w:rsidP="00EB59F3">
      <w:pPr>
        <w:pStyle w:val="NormalBookAntiqua"/>
        <w:spacing w:line="276" w:lineRule="auto"/>
        <w:jc w:val="left"/>
        <w:rPr>
          <w:rFonts w:ascii="Times New Roman" w:hAnsi="Times New Roman"/>
          <w:b w:val="0"/>
          <w:bCs w:val="0"/>
          <w:smallCaps w:val="0"/>
        </w:rPr>
      </w:pPr>
    </w:p>
    <w:bookmarkEnd w:id="0"/>
    <w:p w14:paraId="60A23BDB" w14:textId="433BDA73" w:rsidR="0009304F" w:rsidRPr="000930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 w:val="0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>Responsible for requirement gathering from business to create package specs.</w:t>
      </w:r>
    </w:p>
    <w:p w14:paraId="6BB41058" w14:textId="12343C79" w:rsidR="0009304F" w:rsidRPr="000930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 w:val="0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 xml:space="preserve">Installed and Configuring </w:t>
      </w:r>
      <w:r w:rsidRPr="0009304F">
        <w:rPr>
          <w:rFonts w:ascii="Times New Roman" w:hAnsi="Times New Roman"/>
          <w:bCs w:val="0"/>
          <w:smallCaps w:val="0"/>
        </w:rPr>
        <w:t>SQL server 2008</w:t>
      </w:r>
      <w:r w:rsidRPr="0009304F">
        <w:rPr>
          <w:rFonts w:ascii="Times New Roman" w:hAnsi="Times New Roman"/>
          <w:b w:val="0"/>
          <w:bCs w:val="0"/>
          <w:smallCaps w:val="0"/>
        </w:rPr>
        <w:t>.</w:t>
      </w:r>
      <w:r>
        <w:rPr>
          <w:rFonts w:ascii="Times New Roman" w:hAnsi="Times New Roman"/>
          <w:b w:val="0"/>
          <w:bCs w:val="0"/>
          <w:smallCaps w:val="0"/>
        </w:rPr>
        <w:t xml:space="preserve"> </w:t>
      </w:r>
      <w:r w:rsidRPr="0009304F">
        <w:rPr>
          <w:rFonts w:ascii="Times New Roman" w:hAnsi="Times New Roman"/>
          <w:b w:val="0"/>
          <w:bCs w:val="0"/>
          <w:smallCaps w:val="0"/>
        </w:rPr>
        <w:t xml:space="preserve">Created </w:t>
      </w:r>
      <w:r w:rsidRPr="0009304F">
        <w:rPr>
          <w:rFonts w:ascii="Times New Roman" w:hAnsi="Times New Roman"/>
          <w:bCs w:val="0"/>
          <w:smallCaps w:val="0"/>
        </w:rPr>
        <w:t xml:space="preserve">Entity Relationship (ER) </w:t>
      </w:r>
      <w:r w:rsidRPr="0009304F">
        <w:rPr>
          <w:rFonts w:ascii="Times New Roman" w:hAnsi="Times New Roman"/>
          <w:b w:val="0"/>
          <w:bCs w:val="0"/>
          <w:smallCaps w:val="0"/>
        </w:rPr>
        <w:t>Diagrams to the proposed database.</w:t>
      </w:r>
    </w:p>
    <w:p w14:paraId="5A433795" w14:textId="77777777" w:rsidR="000930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 w:val="0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 xml:space="preserve">Extensively used </w:t>
      </w:r>
      <w:r w:rsidRPr="00587B71">
        <w:rPr>
          <w:rFonts w:ascii="Times New Roman" w:hAnsi="Times New Roman"/>
          <w:bCs w:val="0"/>
          <w:smallCaps w:val="0"/>
        </w:rPr>
        <w:t>Joins and sub-queries</w:t>
      </w:r>
      <w:r w:rsidRPr="0009304F">
        <w:rPr>
          <w:rFonts w:ascii="Times New Roman" w:hAnsi="Times New Roman"/>
          <w:b w:val="0"/>
          <w:bCs w:val="0"/>
          <w:smallCaps w:val="0"/>
        </w:rPr>
        <w:t xml:space="preserve"> for complex queries involving multiple tables from different databases.</w:t>
      </w:r>
    </w:p>
    <w:p w14:paraId="259E66D7" w14:textId="77777777" w:rsidR="0015488E" w:rsidRPr="0009304F" w:rsidRDefault="0015488E" w:rsidP="0015488E">
      <w:pPr>
        <w:pStyle w:val="NormalBookAntiqua"/>
        <w:ind w:left="360"/>
        <w:rPr>
          <w:rFonts w:ascii="Times New Roman" w:hAnsi="Times New Roman"/>
          <w:b w:val="0"/>
          <w:bCs w:val="0"/>
          <w:smallCaps w:val="0"/>
        </w:rPr>
      </w:pPr>
    </w:p>
    <w:p w14:paraId="5FB845D0" w14:textId="77777777" w:rsidR="0009304F" w:rsidRPr="000930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 w:val="0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>Responsible for creating Databases, Tables, Cluster/Non-Cluster Index, Unique/Check Constraints Views, Stored Procedures, Triggers, Rules and Defaults.</w:t>
      </w:r>
    </w:p>
    <w:p w14:paraId="34990F80" w14:textId="77777777" w:rsidR="0009304F" w:rsidRPr="000930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 w:val="0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 xml:space="preserve">Built and maintained </w:t>
      </w:r>
      <w:r w:rsidRPr="00587B71">
        <w:rPr>
          <w:rFonts w:ascii="Times New Roman" w:hAnsi="Times New Roman"/>
          <w:bCs w:val="0"/>
          <w:smallCaps w:val="0"/>
        </w:rPr>
        <w:t>SQL scripts, indexes,</w:t>
      </w:r>
      <w:r w:rsidRPr="0009304F">
        <w:rPr>
          <w:rFonts w:ascii="Times New Roman" w:hAnsi="Times New Roman"/>
          <w:b w:val="0"/>
          <w:bCs w:val="0"/>
          <w:smallCaps w:val="0"/>
        </w:rPr>
        <w:t xml:space="preserve"> and </w:t>
      </w:r>
      <w:r w:rsidRPr="00587B71">
        <w:rPr>
          <w:rFonts w:ascii="Times New Roman" w:hAnsi="Times New Roman"/>
          <w:bCs w:val="0"/>
          <w:smallCaps w:val="0"/>
        </w:rPr>
        <w:t>complex queries</w:t>
      </w:r>
      <w:r w:rsidRPr="0009304F">
        <w:rPr>
          <w:rFonts w:ascii="Times New Roman" w:hAnsi="Times New Roman"/>
          <w:b w:val="0"/>
          <w:bCs w:val="0"/>
          <w:smallCaps w:val="0"/>
        </w:rPr>
        <w:t xml:space="preserve"> for data analysis and extraction.</w:t>
      </w:r>
    </w:p>
    <w:p w14:paraId="684E6FD2" w14:textId="310D6E3B" w:rsidR="00067887" w:rsidRPr="00DE7A4F" w:rsidRDefault="0009304F" w:rsidP="0009304F">
      <w:pPr>
        <w:pStyle w:val="NormalBookAntiqua"/>
        <w:numPr>
          <w:ilvl w:val="0"/>
          <w:numId w:val="8"/>
        </w:numPr>
        <w:rPr>
          <w:rFonts w:ascii="Times New Roman" w:hAnsi="Times New Roman"/>
          <w:bCs w:val="0"/>
          <w:smallCaps w:val="0"/>
        </w:rPr>
      </w:pPr>
      <w:r w:rsidRPr="0009304F">
        <w:rPr>
          <w:rFonts w:ascii="Times New Roman" w:hAnsi="Times New Roman"/>
          <w:b w:val="0"/>
          <w:bCs w:val="0"/>
          <w:smallCaps w:val="0"/>
        </w:rPr>
        <w:t xml:space="preserve">Performed fundamental tasks related to the design, construction, monitoring, and maintenance of </w:t>
      </w:r>
      <w:r w:rsidRPr="00587B71">
        <w:rPr>
          <w:rFonts w:ascii="Times New Roman" w:hAnsi="Times New Roman"/>
          <w:bCs w:val="0"/>
          <w:smallCaps w:val="0"/>
        </w:rPr>
        <w:t>Microsoft SQL databases.</w:t>
      </w:r>
    </w:p>
    <w:p w14:paraId="2424B76A" w14:textId="77777777" w:rsidR="00067887" w:rsidRPr="00DE7A4F" w:rsidRDefault="00067887" w:rsidP="0009304F">
      <w:pPr>
        <w:pStyle w:val="NormalBookAntiqua"/>
        <w:rPr>
          <w:rFonts w:ascii="Times New Roman" w:hAnsi="Times New Roman"/>
          <w:bCs w:val="0"/>
          <w:smallCaps w:val="0"/>
        </w:rPr>
      </w:pPr>
    </w:p>
    <w:p w14:paraId="5B597439" w14:textId="4A194290" w:rsidR="002C64F0" w:rsidRDefault="00067887" w:rsidP="00067887">
      <w:pPr>
        <w:pStyle w:val="NormalBookAntiqua"/>
        <w:spacing w:line="276" w:lineRule="auto"/>
        <w:rPr>
          <w:rFonts w:ascii="Times New Roman" w:hAnsi="Times New Roman"/>
        </w:rPr>
      </w:pPr>
      <w:r w:rsidRPr="00DE7A4F">
        <w:rPr>
          <w:rFonts w:ascii="Times New Roman" w:hAnsi="Times New Roman"/>
          <w:bCs w:val="0"/>
          <w:smallCaps w:val="0"/>
        </w:rPr>
        <w:t xml:space="preserve">   </w:t>
      </w:r>
      <w:r w:rsidR="00A90295" w:rsidRPr="00DE7A4F">
        <w:rPr>
          <w:rFonts w:ascii="Times New Roman" w:hAnsi="Times New Roman"/>
        </w:rPr>
        <w:t xml:space="preserve">Education: Master of Science, Engineering </w:t>
      </w:r>
      <w:r w:rsidR="00E32530">
        <w:rPr>
          <w:rFonts w:ascii="Times New Roman" w:hAnsi="Times New Roman"/>
        </w:rPr>
        <w:t>– USA</w:t>
      </w:r>
    </w:p>
    <w:p w14:paraId="0C127384" w14:textId="77777777" w:rsidR="00E32530" w:rsidRPr="00DE7A4F" w:rsidRDefault="00E32530" w:rsidP="00067887">
      <w:pPr>
        <w:pStyle w:val="NormalBookAntiqua"/>
        <w:spacing w:line="276" w:lineRule="auto"/>
        <w:rPr>
          <w:rFonts w:ascii="Times New Roman" w:hAnsi="Times New Roman"/>
        </w:rPr>
      </w:pPr>
    </w:p>
    <w:p w14:paraId="6FD5F5A9" w14:textId="77777777" w:rsidR="009B0569" w:rsidRPr="00DE7A4F" w:rsidRDefault="009B0569" w:rsidP="00EB59F3">
      <w:pPr>
        <w:pStyle w:val="NormalBookAntiqua"/>
        <w:spacing w:line="276" w:lineRule="auto"/>
        <w:ind w:left="360"/>
        <w:rPr>
          <w:rFonts w:ascii="Times New Roman" w:hAnsi="Times New Roman"/>
          <w:bCs w:val="0"/>
        </w:rPr>
      </w:pPr>
    </w:p>
    <w:sectPr w:rsidR="009B0569" w:rsidRPr="00DE7A4F" w:rsidSect="0088341C">
      <w:headerReference w:type="even" r:id="rId8"/>
      <w:headerReference w:type="default" r:id="rId9"/>
      <w:headerReference w:type="first" r:id="rId10"/>
      <w:pgSz w:w="12240" w:h="15840"/>
      <w:pgMar w:top="0" w:right="1800" w:bottom="0" w:left="1440" w:header="720" w:footer="8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C272" w14:textId="77777777" w:rsidR="0078435E" w:rsidRDefault="0078435E">
      <w:r>
        <w:separator/>
      </w:r>
    </w:p>
  </w:endnote>
  <w:endnote w:type="continuationSeparator" w:id="0">
    <w:p w14:paraId="1201D056" w14:textId="77777777" w:rsidR="0078435E" w:rsidRDefault="0078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nt308">
    <w:altName w:val="Times New Roman"/>
    <w:charset w:val="00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167B" w14:textId="77777777" w:rsidR="0078435E" w:rsidRDefault="0078435E">
      <w:r>
        <w:separator/>
      </w:r>
    </w:p>
  </w:footnote>
  <w:footnote w:type="continuationSeparator" w:id="0">
    <w:p w14:paraId="581E2EFE" w14:textId="77777777" w:rsidR="0078435E" w:rsidRDefault="00784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2C24E" w14:textId="77777777" w:rsidR="003A507C" w:rsidRDefault="00000000">
    <w:pPr>
      <w:pStyle w:val="Header"/>
    </w:pPr>
    <w:r>
      <w:rPr>
        <w:noProof/>
      </w:rPr>
      <w:pict w14:anchorId="5321E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212110" o:spid="_x0000_s1048" type="#_x0000_t75" style="position:absolute;margin-left:0;margin-top:0;width:467.95pt;height:472.1pt;z-index:-251658240;mso-position-horizontal:center;mso-position-horizontal-relative:margin;mso-position-vertical:center;mso-position-vertical-relative:margin" o:allowincell="f">
          <v:imagedata r:id="rId1" o:title="Applexus Watermark 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E8BA" w14:textId="5AAE9EBF" w:rsidR="002E6E62" w:rsidRDefault="00000000" w:rsidP="002E6E62">
    <w:pPr>
      <w:pStyle w:val="Header"/>
    </w:pPr>
    <w:r>
      <w:rPr>
        <w:noProof/>
      </w:rPr>
      <w:pict w14:anchorId="571A0D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212111" o:spid="_x0000_s1049" type="#_x0000_t75" style="position:absolute;margin-left:0;margin-top:0;width:467.95pt;height:472.1pt;z-index:-251657216;mso-position-horizontal:center;mso-position-horizontal-relative:margin;mso-position-vertical:center;mso-position-vertical-relative:margin" o:allowincell="f">
          <v:imagedata r:id="rId1" o:title="Applexus Watermark M"/>
          <w10:wrap anchorx="margin" anchory="margin"/>
        </v:shape>
      </w:pict>
    </w:r>
  </w:p>
  <w:p w14:paraId="42EC88E2" w14:textId="3116ADC4" w:rsidR="005925D6" w:rsidRDefault="005925D6" w:rsidP="00110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5FF1" w14:textId="698151D3" w:rsidR="002E6E62" w:rsidRDefault="00000000" w:rsidP="002E6E62">
    <w:pPr>
      <w:pStyle w:val="Header"/>
    </w:pPr>
    <w:r>
      <w:rPr>
        <w:noProof/>
      </w:rPr>
      <w:pict w14:anchorId="194B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212109" o:spid="_x0000_s1047" type="#_x0000_t75" style="position:absolute;margin-left:0;margin-top:0;width:467.95pt;height:472.1pt;z-index:-251659264;mso-position-horizontal:center;mso-position-horizontal-relative:margin;mso-position-vertical:center;mso-position-vertical-relative:margin" o:allowincell="f">
          <v:imagedata r:id="rId1" o:title="Applexus Watermark M"/>
          <w10:wrap anchorx="margin" anchory="margin"/>
        </v:shape>
      </w:pict>
    </w:r>
    <w:r w:rsidR="002E6E62">
      <w:tab/>
    </w:r>
    <w:r w:rsidR="002E6E62">
      <w:tab/>
    </w:r>
  </w:p>
  <w:p w14:paraId="19CCE71F" w14:textId="0D829478" w:rsidR="003A507C" w:rsidRDefault="003A5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7AB"/>
    <w:multiLevelType w:val="hybridMultilevel"/>
    <w:tmpl w:val="256AA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7C3D93"/>
    <w:multiLevelType w:val="hybridMultilevel"/>
    <w:tmpl w:val="CCB4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04F1"/>
    <w:multiLevelType w:val="multilevel"/>
    <w:tmpl w:val="851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A1DE4"/>
    <w:multiLevelType w:val="hybridMultilevel"/>
    <w:tmpl w:val="605AF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BB4597"/>
    <w:multiLevelType w:val="hybridMultilevel"/>
    <w:tmpl w:val="DF266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CE0695"/>
    <w:multiLevelType w:val="hybridMultilevel"/>
    <w:tmpl w:val="862A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E5171"/>
    <w:multiLevelType w:val="hybridMultilevel"/>
    <w:tmpl w:val="588EC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02ED1"/>
    <w:multiLevelType w:val="hybridMultilevel"/>
    <w:tmpl w:val="1598D26E"/>
    <w:lvl w:ilvl="0" w:tplc="0AD022CA">
      <w:start w:val="1"/>
      <w:numFmt w:val="bullet"/>
      <w:pStyle w:val="Normal11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F38C6"/>
    <w:multiLevelType w:val="hybridMultilevel"/>
    <w:tmpl w:val="0F9E8CA8"/>
    <w:lvl w:ilvl="0" w:tplc="776AAEE2">
      <w:start w:val="1"/>
      <w:numFmt w:val="bullet"/>
      <w:pStyle w:val="List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A7778F"/>
    <w:multiLevelType w:val="hybridMultilevel"/>
    <w:tmpl w:val="63ECE562"/>
    <w:lvl w:ilvl="0" w:tplc="6E4AAB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83834229">
    <w:abstractNumId w:val="9"/>
  </w:num>
  <w:num w:numId="2" w16cid:durableId="260718909">
    <w:abstractNumId w:val="7"/>
  </w:num>
  <w:num w:numId="3" w16cid:durableId="1910067838">
    <w:abstractNumId w:val="8"/>
  </w:num>
  <w:num w:numId="4" w16cid:durableId="1918787900">
    <w:abstractNumId w:val="0"/>
  </w:num>
  <w:num w:numId="5" w16cid:durableId="150415683">
    <w:abstractNumId w:val="3"/>
  </w:num>
  <w:num w:numId="6" w16cid:durableId="911505743">
    <w:abstractNumId w:val="5"/>
  </w:num>
  <w:num w:numId="7" w16cid:durableId="1721779186">
    <w:abstractNumId w:val="6"/>
  </w:num>
  <w:num w:numId="8" w16cid:durableId="1604192077">
    <w:abstractNumId w:val="1"/>
  </w:num>
  <w:num w:numId="9" w16cid:durableId="635061012">
    <w:abstractNumId w:val="4"/>
  </w:num>
  <w:num w:numId="10" w16cid:durableId="1222252357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BD"/>
    <w:rsid w:val="0001178C"/>
    <w:rsid w:val="00023AEF"/>
    <w:rsid w:val="000253DB"/>
    <w:rsid w:val="00026961"/>
    <w:rsid w:val="00026F00"/>
    <w:rsid w:val="000352B3"/>
    <w:rsid w:val="00036B94"/>
    <w:rsid w:val="00036D8E"/>
    <w:rsid w:val="00042F0C"/>
    <w:rsid w:val="000432A7"/>
    <w:rsid w:val="00054FD0"/>
    <w:rsid w:val="00057D06"/>
    <w:rsid w:val="00060FFD"/>
    <w:rsid w:val="0006192C"/>
    <w:rsid w:val="0006470D"/>
    <w:rsid w:val="00065759"/>
    <w:rsid w:val="00067887"/>
    <w:rsid w:val="00076871"/>
    <w:rsid w:val="00077262"/>
    <w:rsid w:val="00081017"/>
    <w:rsid w:val="00085216"/>
    <w:rsid w:val="000866D3"/>
    <w:rsid w:val="00086DCC"/>
    <w:rsid w:val="00087189"/>
    <w:rsid w:val="0009304F"/>
    <w:rsid w:val="00096D81"/>
    <w:rsid w:val="000A3B26"/>
    <w:rsid w:val="000A7FCC"/>
    <w:rsid w:val="000B651F"/>
    <w:rsid w:val="000B73FD"/>
    <w:rsid w:val="000C1AE2"/>
    <w:rsid w:val="000C3BE5"/>
    <w:rsid w:val="000C4FD8"/>
    <w:rsid w:val="000D1518"/>
    <w:rsid w:val="000D39D1"/>
    <w:rsid w:val="000D5372"/>
    <w:rsid w:val="000D79DE"/>
    <w:rsid w:val="000E5FFE"/>
    <w:rsid w:val="000F2DD0"/>
    <w:rsid w:val="00101FFA"/>
    <w:rsid w:val="00102E02"/>
    <w:rsid w:val="00107AEA"/>
    <w:rsid w:val="00110742"/>
    <w:rsid w:val="0011185F"/>
    <w:rsid w:val="00117511"/>
    <w:rsid w:val="00122F32"/>
    <w:rsid w:val="00123B21"/>
    <w:rsid w:val="001256A3"/>
    <w:rsid w:val="00136A1D"/>
    <w:rsid w:val="00141378"/>
    <w:rsid w:val="00141BE7"/>
    <w:rsid w:val="00143A51"/>
    <w:rsid w:val="0014529F"/>
    <w:rsid w:val="00147C96"/>
    <w:rsid w:val="001538C9"/>
    <w:rsid w:val="0015488E"/>
    <w:rsid w:val="00160BAF"/>
    <w:rsid w:val="001629B7"/>
    <w:rsid w:val="00170541"/>
    <w:rsid w:val="00173DD2"/>
    <w:rsid w:val="00181BB2"/>
    <w:rsid w:val="00182EC2"/>
    <w:rsid w:val="00184279"/>
    <w:rsid w:val="00185483"/>
    <w:rsid w:val="00185A81"/>
    <w:rsid w:val="0018664B"/>
    <w:rsid w:val="0019339F"/>
    <w:rsid w:val="00196A31"/>
    <w:rsid w:val="001A44EE"/>
    <w:rsid w:val="001B2042"/>
    <w:rsid w:val="001B4199"/>
    <w:rsid w:val="001B48FF"/>
    <w:rsid w:val="001B7AFC"/>
    <w:rsid w:val="001C14C0"/>
    <w:rsid w:val="001C4C83"/>
    <w:rsid w:val="001C640C"/>
    <w:rsid w:val="001D44A5"/>
    <w:rsid w:val="001D4BE9"/>
    <w:rsid w:val="001D72E8"/>
    <w:rsid w:val="001E1470"/>
    <w:rsid w:val="001E3382"/>
    <w:rsid w:val="001F0392"/>
    <w:rsid w:val="001F0466"/>
    <w:rsid w:val="001F2A03"/>
    <w:rsid w:val="001F7E06"/>
    <w:rsid w:val="002028A1"/>
    <w:rsid w:val="00204450"/>
    <w:rsid w:val="00206205"/>
    <w:rsid w:val="00211915"/>
    <w:rsid w:val="00212551"/>
    <w:rsid w:val="0021410D"/>
    <w:rsid w:val="00221F0F"/>
    <w:rsid w:val="00231771"/>
    <w:rsid w:val="00233A89"/>
    <w:rsid w:val="002361DB"/>
    <w:rsid w:val="0025044F"/>
    <w:rsid w:val="00253011"/>
    <w:rsid w:val="00254EEE"/>
    <w:rsid w:val="00265365"/>
    <w:rsid w:val="00273079"/>
    <w:rsid w:val="00277D95"/>
    <w:rsid w:val="002851EA"/>
    <w:rsid w:val="002947FB"/>
    <w:rsid w:val="0029497C"/>
    <w:rsid w:val="00296FD9"/>
    <w:rsid w:val="002A1E89"/>
    <w:rsid w:val="002A6781"/>
    <w:rsid w:val="002B5618"/>
    <w:rsid w:val="002B6BEE"/>
    <w:rsid w:val="002C64F0"/>
    <w:rsid w:val="002C7783"/>
    <w:rsid w:val="002D1E37"/>
    <w:rsid w:val="002D501F"/>
    <w:rsid w:val="002E3919"/>
    <w:rsid w:val="002E6E62"/>
    <w:rsid w:val="002F2CE9"/>
    <w:rsid w:val="00302767"/>
    <w:rsid w:val="0030360F"/>
    <w:rsid w:val="0030380D"/>
    <w:rsid w:val="0030388D"/>
    <w:rsid w:val="00323C47"/>
    <w:rsid w:val="0032621C"/>
    <w:rsid w:val="00330D0F"/>
    <w:rsid w:val="0033164D"/>
    <w:rsid w:val="0033221F"/>
    <w:rsid w:val="0033539E"/>
    <w:rsid w:val="00340561"/>
    <w:rsid w:val="00340E5F"/>
    <w:rsid w:val="003430A3"/>
    <w:rsid w:val="00344890"/>
    <w:rsid w:val="00351BDE"/>
    <w:rsid w:val="003525C2"/>
    <w:rsid w:val="00360700"/>
    <w:rsid w:val="003626F6"/>
    <w:rsid w:val="00363044"/>
    <w:rsid w:val="00364E8F"/>
    <w:rsid w:val="00365012"/>
    <w:rsid w:val="00365FFB"/>
    <w:rsid w:val="00375CD6"/>
    <w:rsid w:val="00383457"/>
    <w:rsid w:val="00386199"/>
    <w:rsid w:val="003900B4"/>
    <w:rsid w:val="003A25B9"/>
    <w:rsid w:val="003A507C"/>
    <w:rsid w:val="003B29BF"/>
    <w:rsid w:val="003B7F20"/>
    <w:rsid w:val="003C590E"/>
    <w:rsid w:val="003C66FB"/>
    <w:rsid w:val="003D0003"/>
    <w:rsid w:val="003D09E0"/>
    <w:rsid w:val="003D0CA7"/>
    <w:rsid w:val="003D0F69"/>
    <w:rsid w:val="003D10AE"/>
    <w:rsid w:val="003D42FC"/>
    <w:rsid w:val="003D4580"/>
    <w:rsid w:val="003D7451"/>
    <w:rsid w:val="003E6787"/>
    <w:rsid w:val="003F38AD"/>
    <w:rsid w:val="003F502F"/>
    <w:rsid w:val="003F6598"/>
    <w:rsid w:val="003F67E2"/>
    <w:rsid w:val="003F69F8"/>
    <w:rsid w:val="00402168"/>
    <w:rsid w:val="00407E35"/>
    <w:rsid w:val="0041201F"/>
    <w:rsid w:val="004141DD"/>
    <w:rsid w:val="0041760D"/>
    <w:rsid w:val="004235DC"/>
    <w:rsid w:val="0042376E"/>
    <w:rsid w:val="00426DBD"/>
    <w:rsid w:val="00427EF3"/>
    <w:rsid w:val="00433F25"/>
    <w:rsid w:val="00440EBB"/>
    <w:rsid w:val="0044388C"/>
    <w:rsid w:val="00445721"/>
    <w:rsid w:val="0045180E"/>
    <w:rsid w:val="004545C8"/>
    <w:rsid w:val="00462152"/>
    <w:rsid w:val="00462F6A"/>
    <w:rsid w:val="004736AC"/>
    <w:rsid w:val="0048182D"/>
    <w:rsid w:val="00483792"/>
    <w:rsid w:val="00490B01"/>
    <w:rsid w:val="004A3810"/>
    <w:rsid w:val="004A759A"/>
    <w:rsid w:val="004A7DEC"/>
    <w:rsid w:val="004B3001"/>
    <w:rsid w:val="004B749C"/>
    <w:rsid w:val="004B780C"/>
    <w:rsid w:val="004C2748"/>
    <w:rsid w:val="004C2987"/>
    <w:rsid w:val="004C2EE9"/>
    <w:rsid w:val="004C622F"/>
    <w:rsid w:val="004D0CE7"/>
    <w:rsid w:val="004D1102"/>
    <w:rsid w:val="004D25B6"/>
    <w:rsid w:val="004D53CA"/>
    <w:rsid w:val="004D6F31"/>
    <w:rsid w:val="004D765B"/>
    <w:rsid w:val="004E4BFB"/>
    <w:rsid w:val="004F04E5"/>
    <w:rsid w:val="004F189A"/>
    <w:rsid w:val="0050103C"/>
    <w:rsid w:val="00517B0D"/>
    <w:rsid w:val="00531764"/>
    <w:rsid w:val="0053222F"/>
    <w:rsid w:val="00544463"/>
    <w:rsid w:val="00544C5D"/>
    <w:rsid w:val="0055390B"/>
    <w:rsid w:val="005554A4"/>
    <w:rsid w:val="005564E7"/>
    <w:rsid w:val="00556C47"/>
    <w:rsid w:val="005620B3"/>
    <w:rsid w:val="00566F52"/>
    <w:rsid w:val="0056758F"/>
    <w:rsid w:val="00567E9D"/>
    <w:rsid w:val="005722BA"/>
    <w:rsid w:val="00575317"/>
    <w:rsid w:val="00575B39"/>
    <w:rsid w:val="005818AD"/>
    <w:rsid w:val="00582953"/>
    <w:rsid w:val="00582DC0"/>
    <w:rsid w:val="00587B71"/>
    <w:rsid w:val="00591B99"/>
    <w:rsid w:val="005925D6"/>
    <w:rsid w:val="00596250"/>
    <w:rsid w:val="005A1696"/>
    <w:rsid w:val="005A60BC"/>
    <w:rsid w:val="005B125E"/>
    <w:rsid w:val="005B18AD"/>
    <w:rsid w:val="005B4665"/>
    <w:rsid w:val="005B7080"/>
    <w:rsid w:val="005C0403"/>
    <w:rsid w:val="005D0300"/>
    <w:rsid w:val="005D258D"/>
    <w:rsid w:val="005D55CF"/>
    <w:rsid w:val="005E650B"/>
    <w:rsid w:val="005F5AA0"/>
    <w:rsid w:val="006028A7"/>
    <w:rsid w:val="00606FF7"/>
    <w:rsid w:val="00607965"/>
    <w:rsid w:val="006155EF"/>
    <w:rsid w:val="00615839"/>
    <w:rsid w:val="00615C8E"/>
    <w:rsid w:val="00617EEB"/>
    <w:rsid w:val="00621CD4"/>
    <w:rsid w:val="0063006B"/>
    <w:rsid w:val="00630EBD"/>
    <w:rsid w:val="006337C3"/>
    <w:rsid w:val="0063415A"/>
    <w:rsid w:val="00634521"/>
    <w:rsid w:val="0063730B"/>
    <w:rsid w:val="00637C6E"/>
    <w:rsid w:val="00642F08"/>
    <w:rsid w:val="00643930"/>
    <w:rsid w:val="00651DF5"/>
    <w:rsid w:val="006550B5"/>
    <w:rsid w:val="006555A6"/>
    <w:rsid w:val="006604B6"/>
    <w:rsid w:val="0066262E"/>
    <w:rsid w:val="006637A0"/>
    <w:rsid w:val="00667B0A"/>
    <w:rsid w:val="006721AE"/>
    <w:rsid w:val="00675B86"/>
    <w:rsid w:val="00681D3D"/>
    <w:rsid w:val="0068407C"/>
    <w:rsid w:val="006847B2"/>
    <w:rsid w:val="00686673"/>
    <w:rsid w:val="00686B7C"/>
    <w:rsid w:val="006902D5"/>
    <w:rsid w:val="006A02A5"/>
    <w:rsid w:val="006A045F"/>
    <w:rsid w:val="006A0825"/>
    <w:rsid w:val="006A730F"/>
    <w:rsid w:val="006B1194"/>
    <w:rsid w:val="006B255A"/>
    <w:rsid w:val="006B5E32"/>
    <w:rsid w:val="006B5F80"/>
    <w:rsid w:val="006B6673"/>
    <w:rsid w:val="006C1623"/>
    <w:rsid w:val="006C199E"/>
    <w:rsid w:val="006D0858"/>
    <w:rsid w:val="006D1808"/>
    <w:rsid w:val="006D1B3B"/>
    <w:rsid w:val="006D1E08"/>
    <w:rsid w:val="006D2052"/>
    <w:rsid w:val="006E160C"/>
    <w:rsid w:val="006E5645"/>
    <w:rsid w:val="006F1620"/>
    <w:rsid w:val="006F5983"/>
    <w:rsid w:val="006F65BA"/>
    <w:rsid w:val="006F6BDD"/>
    <w:rsid w:val="0070618A"/>
    <w:rsid w:val="007108F6"/>
    <w:rsid w:val="00711DDB"/>
    <w:rsid w:val="00717FFD"/>
    <w:rsid w:val="00724754"/>
    <w:rsid w:val="0072552D"/>
    <w:rsid w:val="007263F1"/>
    <w:rsid w:val="007472F0"/>
    <w:rsid w:val="00750297"/>
    <w:rsid w:val="0075773B"/>
    <w:rsid w:val="00763044"/>
    <w:rsid w:val="00774C80"/>
    <w:rsid w:val="007804AF"/>
    <w:rsid w:val="00783D45"/>
    <w:rsid w:val="0078435E"/>
    <w:rsid w:val="00784EC0"/>
    <w:rsid w:val="007878EA"/>
    <w:rsid w:val="00792923"/>
    <w:rsid w:val="00794FBA"/>
    <w:rsid w:val="007A7E50"/>
    <w:rsid w:val="007B24FB"/>
    <w:rsid w:val="007B4F99"/>
    <w:rsid w:val="007C36AF"/>
    <w:rsid w:val="007C36B1"/>
    <w:rsid w:val="007C390A"/>
    <w:rsid w:val="007D371F"/>
    <w:rsid w:val="007E1702"/>
    <w:rsid w:val="007E202A"/>
    <w:rsid w:val="007E64BE"/>
    <w:rsid w:val="007E73C9"/>
    <w:rsid w:val="007E76DB"/>
    <w:rsid w:val="007F12F3"/>
    <w:rsid w:val="007F1431"/>
    <w:rsid w:val="007F2454"/>
    <w:rsid w:val="007F2DA1"/>
    <w:rsid w:val="007F3C1F"/>
    <w:rsid w:val="007F547D"/>
    <w:rsid w:val="00800793"/>
    <w:rsid w:val="00800D92"/>
    <w:rsid w:val="008075E8"/>
    <w:rsid w:val="00812130"/>
    <w:rsid w:val="00812A07"/>
    <w:rsid w:val="0082092E"/>
    <w:rsid w:val="0082150A"/>
    <w:rsid w:val="00826420"/>
    <w:rsid w:val="0083072B"/>
    <w:rsid w:val="008315F6"/>
    <w:rsid w:val="00841DCD"/>
    <w:rsid w:val="0084434B"/>
    <w:rsid w:val="00851143"/>
    <w:rsid w:val="0085182D"/>
    <w:rsid w:val="00852B9F"/>
    <w:rsid w:val="00855542"/>
    <w:rsid w:val="0085656D"/>
    <w:rsid w:val="00861A50"/>
    <w:rsid w:val="008648BD"/>
    <w:rsid w:val="0087404D"/>
    <w:rsid w:val="00876A57"/>
    <w:rsid w:val="00876BA7"/>
    <w:rsid w:val="0088341C"/>
    <w:rsid w:val="00883E46"/>
    <w:rsid w:val="00884D7D"/>
    <w:rsid w:val="00890B9B"/>
    <w:rsid w:val="0089360E"/>
    <w:rsid w:val="00893715"/>
    <w:rsid w:val="00894BCF"/>
    <w:rsid w:val="0089576E"/>
    <w:rsid w:val="0089590A"/>
    <w:rsid w:val="008A179E"/>
    <w:rsid w:val="008A30D9"/>
    <w:rsid w:val="008A4EF2"/>
    <w:rsid w:val="008A4F8B"/>
    <w:rsid w:val="008B74E1"/>
    <w:rsid w:val="008B7C8E"/>
    <w:rsid w:val="008C0FE6"/>
    <w:rsid w:val="008C100D"/>
    <w:rsid w:val="008C2871"/>
    <w:rsid w:val="008C4BB4"/>
    <w:rsid w:val="008C5314"/>
    <w:rsid w:val="008D5696"/>
    <w:rsid w:val="008E1315"/>
    <w:rsid w:val="008E2AB0"/>
    <w:rsid w:val="008E404B"/>
    <w:rsid w:val="008F6DFD"/>
    <w:rsid w:val="008F7BC6"/>
    <w:rsid w:val="00911B78"/>
    <w:rsid w:val="009131F4"/>
    <w:rsid w:val="0092335B"/>
    <w:rsid w:val="00923D8B"/>
    <w:rsid w:val="00927E99"/>
    <w:rsid w:val="009312DF"/>
    <w:rsid w:val="00934160"/>
    <w:rsid w:val="00935097"/>
    <w:rsid w:val="00941162"/>
    <w:rsid w:val="009428A8"/>
    <w:rsid w:val="009437F4"/>
    <w:rsid w:val="00951214"/>
    <w:rsid w:val="00951854"/>
    <w:rsid w:val="0095387B"/>
    <w:rsid w:val="00956E4F"/>
    <w:rsid w:val="00962688"/>
    <w:rsid w:val="0096799C"/>
    <w:rsid w:val="00971D1D"/>
    <w:rsid w:val="009731E5"/>
    <w:rsid w:val="00976480"/>
    <w:rsid w:val="00976E30"/>
    <w:rsid w:val="00980129"/>
    <w:rsid w:val="00982502"/>
    <w:rsid w:val="0099242B"/>
    <w:rsid w:val="00995686"/>
    <w:rsid w:val="009A0E3E"/>
    <w:rsid w:val="009A0E81"/>
    <w:rsid w:val="009B0569"/>
    <w:rsid w:val="009B39A5"/>
    <w:rsid w:val="009C054E"/>
    <w:rsid w:val="009C09CE"/>
    <w:rsid w:val="009C77EA"/>
    <w:rsid w:val="009D24E9"/>
    <w:rsid w:val="009D2AA3"/>
    <w:rsid w:val="009D407A"/>
    <w:rsid w:val="009E11DE"/>
    <w:rsid w:val="009F7F0B"/>
    <w:rsid w:val="00A01D6A"/>
    <w:rsid w:val="00A13E2F"/>
    <w:rsid w:val="00A15792"/>
    <w:rsid w:val="00A31FCE"/>
    <w:rsid w:val="00A323D6"/>
    <w:rsid w:val="00A33612"/>
    <w:rsid w:val="00A353FF"/>
    <w:rsid w:val="00A35C93"/>
    <w:rsid w:val="00A35F20"/>
    <w:rsid w:val="00A40CA9"/>
    <w:rsid w:val="00A421E4"/>
    <w:rsid w:val="00A42B95"/>
    <w:rsid w:val="00A47B3D"/>
    <w:rsid w:val="00A541E6"/>
    <w:rsid w:val="00A6081E"/>
    <w:rsid w:val="00A63973"/>
    <w:rsid w:val="00A67260"/>
    <w:rsid w:val="00A67741"/>
    <w:rsid w:val="00A81B74"/>
    <w:rsid w:val="00A82B21"/>
    <w:rsid w:val="00A839CB"/>
    <w:rsid w:val="00A90295"/>
    <w:rsid w:val="00A91B05"/>
    <w:rsid w:val="00A9268C"/>
    <w:rsid w:val="00AA14B6"/>
    <w:rsid w:val="00AB02B5"/>
    <w:rsid w:val="00AB341F"/>
    <w:rsid w:val="00AB3D72"/>
    <w:rsid w:val="00AC0D24"/>
    <w:rsid w:val="00AC2DD6"/>
    <w:rsid w:val="00AC5BC3"/>
    <w:rsid w:val="00AD03E3"/>
    <w:rsid w:val="00AD3E6A"/>
    <w:rsid w:val="00AD50A2"/>
    <w:rsid w:val="00AE0212"/>
    <w:rsid w:val="00AE16D2"/>
    <w:rsid w:val="00AE1A67"/>
    <w:rsid w:val="00AE695F"/>
    <w:rsid w:val="00AF06A9"/>
    <w:rsid w:val="00AF225E"/>
    <w:rsid w:val="00B0459D"/>
    <w:rsid w:val="00B05431"/>
    <w:rsid w:val="00B10FDC"/>
    <w:rsid w:val="00B16A9C"/>
    <w:rsid w:val="00B2045B"/>
    <w:rsid w:val="00B23AB4"/>
    <w:rsid w:val="00B27873"/>
    <w:rsid w:val="00B371D2"/>
    <w:rsid w:val="00B41F6E"/>
    <w:rsid w:val="00B430E9"/>
    <w:rsid w:val="00B460DC"/>
    <w:rsid w:val="00B47F71"/>
    <w:rsid w:val="00B50AA7"/>
    <w:rsid w:val="00B50D92"/>
    <w:rsid w:val="00B567FE"/>
    <w:rsid w:val="00B56F00"/>
    <w:rsid w:val="00B64611"/>
    <w:rsid w:val="00B71ECF"/>
    <w:rsid w:val="00B75653"/>
    <w:rsid w:val="00B82B74"/>
    <w:rsid w:val="00B87050"/>
    <w:rsid w:val="00B91A7E"/>
    <w:rsid w:val="00B91AF4"/>
    <w:rsid w:val="00BA356D"/>
    <w:rsid w:val="00BA38FB"/>
    <w:rsid w:val="00BA60BE"/>
    <w:rsid w:val="00BB208D"/>
    <w:rsid w:val="00BB6EBB"/>
    <w:rsid w:val="00BD3372"/>
    <w:rsid w:val="00BE41F8"/>
    <w:rsid w:val="00BE4990"/>
    <w:rsid w:val="00BE788A"/>
    <w:rsid w:val="00BF1D9B"/>
    <w:rsid w:val="00BF299A"/>
    <w:rsid w:val="00BF7287"/>
    <w:rsid w:val="00C10E6D"/>
    <w:rsid w:val="00C160C0"/>
    <w:rsid w:val="00C16506"/>
    <w:rsid w:val="00C21217"/>
    <w:rsid w:val="00C22DDC"/>
    <w:rsid w:val="00C27BED"/>
    <w:rsid w:val="00C35D32"/>
    <w:rsid w:val="00C56D2F"/>
    <w:rsid w:val="00C673FC"/>
    <w:rsid w:val="00C676D9"/>
    <w:rsid w:val="00C77EE7"/>
    <w:rsid w:val="00C83820"/>
    <w:rsid w:val="00C83D63"/>
    <w:rsid w:val="00C8442D"/>
    <w:rsid w:val="00C85551"/>
    <w:rsid w:val="00C921BC"/>
    <w:rsid w:val="00C94531"/>
    <w:rsid w:val="00CA7A95"/>
    <w:rsid w:val="00CB3CDA"/>
    <w:rsid w:val="00CB677F"/>
    <w:rsid w:val="00CC1CDB"/>
    <w:rsid w:val="00CD58AB"/>
    <w:rsid w:val="00CF126B"/>
    <w:rsid w:val="00CF1699"/>
    <w:rsid w:val="00D1049D"/>
    <w:rsid w:val="00D11E1F"/>
    <w:rsid w:val="00D13479"/>
    <w:rsid w:val="00D16726"/>
    <w:rsid w:val="00D17A51"/>
    <w:rsid w:val="00D21AB2"/>
    <w:rsid w:val="00D257D7"/>
    <w:rsid w:val="00D272BC"/>
    <w:rsid w:val="00D31838"/>
    <w:rsid w:val="00D33A1F"/>
    <w:rsid w:val="00D34B82"/>
    <w:rsid w:val="00D416AC"/>
    <w:rsid w:val="00D42AD2"/>
    <w:rsid w:val="00D46256"/>
    <w:rsid w:val="00D513E9"/>
    <w:rsid w:val="00D52A37"/>
    <w:rsid w:val="00D57484"/>
    <w:rsid w:val="00D6362F"/>
    <w:rsid w:val="00D63A97"/>
    <w:rsid w:val="00D65EAE"/>
    <w:rsid w:val="00D67F77"/>
    <w:rsid w:val="00D714B3"/>
    <w:rsid w:val="00D81E74"/>
    <w:rsid w:val="00D860C5"/>
    <w:rsid w:val="00D96570"/>
    <w:rsid w:val="00D96FCA"/>
    <w:rsid w:val="00DA5C41"/>
    <w:rsid w:val="00DA6EF1"/>
    <w:rsid w:val="00DA727E"/>
    <w:rsid w:val="00DB0B87"/>
    <w:rsid w:val="00DB19E6"/>
    <w:rsid w:val="00DB2748"/>
    <w:rsid w:val="00DB309B"/>
    <w:rsid w:val="00DB5195"/>
    <w:rsid w:val="00DC1258"/>
    <w:rsid w:val="00DD0084"/>
    <w:rsid w:val="00DD1839"/>
    <w:rsid w:val="00DD45F6"/>
    <w:rsid w:val="00DD4872"/>
    <w:rsid w:val="00DD4F4D"/>
    <w:rsid w:val="00DE4D83"/>
    <w:rsid w:val="00DE54D1"/>
    <w:rsid w:val="00DE7A4F"/>
    <w:rsid w:val="00E00225"/>
    <w:rsid w:val="00E00F21"/>
    <w:rsid w:val="00E02525"/>
    <w:rsid w:val="00E03D48"/>
    <w:rsid w:val="00E0476D"/>
    <w:rsid w:val="00E04AD4"/>
    <w:rsid w:val="00E13356"/>
    <w:rsid w:val="00E160A2"/>
    <w:rsid w:val="00E16984"/>
    <w:rsid w:val="00E267DC"/>
    <w:rsid w:val="00E32530"/>
    <w:rsid w:val="00E52A8D"/>
    <w:rsid w:val="00E54B4A"/>
    <w:rsid w:val="00E57FD7"/>
    <w:rsid w:val="00E67A46"/>
    <w:rsid w:val="00E719F9"/>
    <w:rsid w:val="00E75BD8"/>
    <w:rsid w:val="00E76E00"/>
    <w:rsid w:val="00E8089A"/>
    <w:rsid w:val="00E86D89"/>
    <w:rsid w:val="00E900FE"/>
    <w:rsid w:val="00E92329"/>
    <w:rsid w:val="00E94A9D"/>
    <w:rsid w:val="00E952CB"/>
    <w:rsid w:val="00E9537F"/>
    <w:rsid w:val="00E97587"/>
    <w:rsid w:val="00E97D8A"/>
    <w:rsid w:val="00EA2CA6"/>
    <w:rsid w:val="00EB19DE"/>
    <w:rsid w:val="00EB2491"/>
    <w:rsid w:val="00EB59F3"/>
    <w:rsid w:val="00EE7676"/>
    <w:rsid w:val="00F1009D"/>
    <w:rsid w:val="00F13A62"/>
    <w:rsid w:val="00F2363B"/>
    <w:rsid w:val="00F258A8"/>
    <w:rsid w:val="00F27694"/>
    <w:rsid w:val="00F30BC7"/>
    <w:rsid w:val="00F3230B"/>
    <w:rsid w:val="00F35242"/>
    <w:rsid w:val="00F37B6F"/>
    <w:rsid w:val="00F40503"/>
    <w:rsid w:val="00F4128C"/>
    <w:rsid w:val="00F43253"/>
    <w:rsid w:val="00F51D7E"/>
    <w:rsid w:val="00F55805"/>
    <w:rsid w:val="00F61DED"/>
    <w:rsid w:val="00F64B1F"/>
    <w:rsid w:val="00F66750"/>
    <w:rsid w:val="00F74956"/>
    <w:rsid w:val="00F8139E"/>
    <w:rsid w:val="00F86FC4"/>
    <w:rsid w:val="00F97DD3"/>
    <w:rsid w:val="00FA1130"/>
    <w:rsid w:val="00FA1322"/>
    <w:rsid w:val="00FA3E1B"/>
    <w:rsid w:val="00FA5418"/>
    <w:rsid w:val="00FA551D"/>
    <w:rsid w:val="00FC0161"/>
    <w:rsid w:val="00FC162D"/>
    <w:rsid w:val="00FD0773"/>
    <w:rsid w:val="00FD1AF6"/>
    <w:rsid w:val="00FD2C27"/>
    <w:rsid w:val="00FD7B91"/>
    <w:rsid w:val="00FE6A74"/>
    <w:rsid w:val="00FF0ED1"/>
    <w:rsid w:val="00FF5ABD"/>
    <w:rsid w:val="00FF6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7D970"/>
  <w15:docId w15:val="{76B2D7F9-EF93-47A2-AE07-53B662BA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488E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qFormat/>
    <w:rsid w:val="00351BDE"/>
    <w:pPr>
      <w:keepNext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351BDE"/>
    <w:pPr>
      <w:keepNext/>
      <w:jc w:val="center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351BDE"/>
    <w:pPr>
      <w:keepNext/>
      <w:jc w:val="center"/>
      <w:outlineLvl w:val="2"/>
    </w:pPr>
    <w:rPr>
      <w:rFonts w:ascii="Arial" w:hAnsi="Arial"/>
      <w:b/>
      <w:sz w:val="20"/>
    </w:rPr>
  </w:style>
  <w:style w:type="paragraph" w:styleId="Heading4">
    <w:name w:val="heading 4"/>
    <w:basedOn w:val="Normal"/>
    <w:next w:val="Normal"/>
    <w:qFormat/>
    <w:rsid w:val="00351BDE"/>
    <w:pPr>
      <w:keepNext/>
      <w:jc w:val="center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rsid w:val="00351BDE"/>
    <w:pPr>
      <w:keepNext/>
      <w:overflowPunct/>
      <w:autoSpaceDE/>
      <w:autoSpaceDN/>
      <w:adjustRightInd/>
      <w:jc w:val="center"/>
      <w:textAlignment w:val="auto"/>
      <w:outlineLvl w:val="4"/>
    </w:pPr>
    <w:rPr>
      <w:rFonts w:ascii="Book Antiqua" w:hAnsi="Book Antiqua"/>
      <w:b/>
      <w:smallCaps/>
      <w:sz w:val="22"/>
    </w:rPr>
  </w:style>
  <w:style w:type="paragraph" w:styleId="Heading6">
    <w:name w:val="heading 6"/>
    <w:basedOn w:val="Normal"/>
    <w:next w:val="Normal"/>
    <w:qFormat/>
    <w:rsid w:val="00351BDE"/>
    <w:pPr>
      <w:keepNext/>
      <w:tabs>
        <w:tab w:val="left" w:pos="2340"/>
        <w:tab w:val="decimal" w:pos="9360"/>
      </w:tabs>
      <w:overflowPunct/>
      <w:autoSpaceDE/>
      <w:autoSpaceDN/>
      <w:adjustRightInd/>
      <w:ind w:right="-864"/>
      <w:jc w:val="center"/>
      <w:textAlignment w:val="auto"/>
      <w:outlineLvl w:val="5"/>
    </w:pPr>
    <w:rPr>
      <w:rFonts w:ascii="Book Antiqua" w:hAnsi="Book Antiqua"/>
      <w:b/>
      <w:sz w:val="22"/>
    </w:rPr>
  </w:style>
  <w:style w:type="paragraph" w:styleId="Heading7">
    <w:name w:val="heading 7"/>
    <w:basedOn w:val="Normal"/>
    <w:next w:val="Normal"/>
    <w:qFormat/>
    <w:rsid w:val="00351BDE"/>
    <w:pPr>
      <w:keepNext/>
      <w:tabs>
        <w:tab w:val="left" w:pos="2340"/>
        <w:tab w:val="decimal" w:pos="9360"/>
      </w:tabs>
      <w:overflowPunct/>
      <w:autoSpaceDE/>
      <w:autoSpaceDN/>
      <w:adjustRightInd/>
      <w:ind w:right="-144"/>
      <w:jc w:val="center"/>
      <w:textAlignment w:val="auto"/>
      <w:outlineLvl w:val="6"/>
    </w:pPr>
    <w:rPr>
      <w:rFonts w:ascii="Book Antiqua" w:hAnsi="Book Antiqua"/>
      <w:b/>
      <w:sz w:val="22"/>
    </w:rPr>
  </w:style>
  <w:style w:type="paragraph" w:styleId="Heading8">
    <w:name w:val="heading 8"/>
    <w:basedOn w:val="Normal"/>
    <w:next w:val="Normal"/>
    <w:qFormat/>
    <w:rsid w:val="00351BDE"/>
    <w:pPr>
      <w:keepNext/>
      <w:tabs>
        <w:tab w:val="left" w:pos="720"/>
        <w:tab w:val="left" w:pos="1260"/>
        <w:tab w:val="left" w:pos="2160"/>
        <w:tab w:val="left" w:pos="2340"/>
        <w:tab w:val="left" w:pos="5760"/>
        <w:tab w:val="left" w:pos="6120"/>
        <w:tab w:val="left" w:pos="7200"/>
      </w:tabs>
      <w:ind w:right="-144"/>
      <w:jc w:val="center"/>
      <w:outlineLvl w:val="7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51B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1BDE"/>
    <w:pPr>
      <w:tabs>
        <w:tab w:val="center" w:pos="4320"/>
        <w:tab w:val="right" w:pos="8640"/>
      </w:tabs>
    </w:pPr>
  </w:style>
  <w:style w:type="paragraph" w:customStyle="1" w:styleId="Blockquote">
    <w:name w:val="Blockquote"/>
    <w:basedOn w:val="Normal"/>
    <w:rsid w:val="00351BDE"/>
    <w:pPr>
      <w:widowControl w:val="0"/>
      <w:spacing w:before="100" w:after="100"/>
      <w:ind w:left="360" w:right="360"/>
    </w:pPr>
  </w:style>
  <w:style w:type="paragraph" w:styleId="BodyText">
    <w:name w:val="Body Text"/>
    <w:basedOn w:val="Normal"/>
    <w:rsid w:val="00351BDE"/>
    <w:rPr>
      <w:rFonts w:ascii="Arial" w:hAnsi="Arial"/>
      <w:sz w:val="20"/>
    </w:rPr>
  </w:style>
  <w:style w:type="paragraph" w:styleId="BodyText2">
    <w:name w:val="Body Text 2"/>
    <w:basedOn w:val="Normal"/>
    <w:rsid w:val="00351BDE"/>
    <w:pPr>
      <w:ind w:left="1440"/>
      <w:jc w:val="both"/>
    </w:pPr>
    <w:rPr>
      <w:rFonts w:ascii="MS Sans Serif" w:hAnsi="MS Sans Serif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BLOCKPARA">
    <w:name w:val="A BLOCK PARA"/>
    <w:basedOn w:val="Normal"/>
    <w:rsid w:val="00351BDE"/>
    <w:pPr>
      <w:overflowPunct/>
      <w:autoSpaceDE/>
      <w:autoSpaceDN/>
      <w:adjustRightInd/>
      <w:textAlignment w:val="auto"/>
    </w:pPr>
    <w:rPr>
      <w:rFonts w:ascii="Book Antiqua" w:hAnsi="Book Antiqua"/>
      <w:sz w:val="22"/>
    </w:rPr>
  </w:style>
  <w:style w:type="paragraph" w:customStyle="1" w:styleId="AINDENTEDBULLET">
    <w:name w:val="A INDENTED BULLET"/>
    <w:basedOn w:val="ABLOCKPARA"/>
    <w:rsid w:val="00351BDE"/>
    <w:pPr>
      <w:tabs>
        <w:tab w:val="left" w:pos="1080"/>
      </w:tabs>
      <w:spacing w:before="120"/>
      <w:ind w:left="662" w:hanging="331"/>
    </w:pPr>
  </w:style>
  <w:style w:type="character" w:styleId="Hyperlink">
    <w:name w:val="Hyperlink"/>
    <w:rsid w:val="0092335B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9D407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D407A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53222F"/>
    <w:rPr>
      <w:sz w:val="24"/>
    </w:rPr>
  </w:style>
  <w:style w:type="table" w:styleId="TableGrid">
    <w:name w:val="Table Grid"/>
    <w:basedOn w:val="TableNormal"/>
    <w:uiPriority w:val="39"/>
    <w:rsid w:val="00FD1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P-TablebulletedText">
    <w:name w:val="SAP - Table bulleted Text"/>
    <w:basedOn w:val="Normal"/>
    <w:autoRedefine/>
    <w:rsid w:val="00FD1AF6"/>
    <w:pPr>
      <w:overflowPunct/>
      <w:autoSpaceDE/>
      <w:autoSpaceDN/>
      <w:adjustRightInd/>
      <w:spacing w:line="260" w:lineRule="exact"/>
      <w:textAlignment w:val="auto"/>
    </w:pPr>
    <w:rPr>
      <w:b/>
      <w:bCs/>
      <w:i/>
      <w:noProof/>
      <w:snapToGrid w:val="0"/>
      <w:color w:val="000000"/>
      <w:szCs w:val="24"/>
    </w:rPr>
  </w:style>
  <w:style w:type="paragraph" w:styleId="HTMLPreformatted">
    <w:name w:val="HTML Preformatted"/>
    <w:basedOn w:val="Normal"/>
    <w:link w:val="HTMLPreformattedChar"/>
    <w:rsid w:val="004F1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="Courier New" w:hAnsi="Courier New"/>
      <w:sz w:val="20"/>
    </w:rPr>
  </w:style>
  <w:style w:type="character" w:customStyle="1" w:styleId="HTMLPreformattedChar">
    <w:name w:val="HTML Preformatted Char"/>
    <w:link w:val="HTMLPreformatted"/>
    <w:rsid w:val="004F189A"/>
    <w:rPr>
      <w:rFonts w:ascii="Courier New" w:eastAsia="Courier New" w:hAnsi="Courier New" w:cs="Courier New"/>
    </w:rPr>
  </w:style>
  <w:style w:type="paragraph" w:customStyle="1" w:styleId="NormalLeft">
    <w:name w:val="Normal Left"/>
    <w:basedOn w:val="NormalIndent"/>
    <w:rsid w:val="004F189A"/>
    <w:pPr>
      <w:overflowPunct/>
      <w:adjustRightInd/>
      <w:spacing w:after="240"/>
      <w:ind w:left="0"/>
      <w:textAlignment w:val="auto"/>
    </w:pPr>
    <w:rPr>
      <w:rFonts w:ascii="Times" w:hAnsi="Times"/>
      <w:sz w:val="22"/>
      <w:szCs w:val="22"/>
      <w:lang w:val="en-GB"/>
    </w:rPr>
  </w:style>
  <w:style w:type="paragraph" w:customStyle="1" w:styleId="Arial">
    <w:name w:val="Arial"/>
    <w:basedOn w:val="Heading5"/>
    <w:link w:val="ArialChar"/>
    <w:rsid w:val="004F189A"/>
    <w:pPr>
      <w:keepNext w:val="0"/>
      <w:shd w:val="pct25" w:color="auto" w:fill="auto"/>
      <w:spacing w:before="120" w:after="80"/>
      <w:jc w:val="left"/>
    </w:pPr>
    <w:rPr>
      <w:rFonts w:ascii="Times New Roman" w:hAnsi="Times New Roman"/>
      <w:bCs/>
      <w:i/>
      <w:iCs/>
      <w:smallCaps w:val="0"/>
      <w:sz w:val="24"/>
      <w:szCs w:val="24"/>
    </w:rPr>
  </w:style>
  <w:style w:type="character" w:customStyle="1" w:styleId="ArialChar">
    <w:name w:val="Arial Char"/>
    <w:link w:val="Arial"/>
    <w:rsid w:val="004F189A"/>
    <w:rPr>
      <w:b/>
      <w:bCs/>
      <w:i/>
      <w:iCs/>
      <w:sz w:val="24"/>
      <w:szCs w:val="24"/>
      <w:shd w:val="pct25" w:color="auto" w:fill="auto"/>
    </w:rPr>
  </w:style>
  <w:style w:type="paragraph" w:styleId="ListParagraph">
    <w:name w:val="List Paragraph"/>
    <w:basedOn w:val="Normal"/>
    <w:uiPriority w:val="34"/>
    <w:qFormat/>
    <w:rsid w:val="004F189A"/>
    <w:pPr>
      <w:overflowPunct/>
      <w:autoSpaceDE/>
      <w:autoSpaceDN/>
      <w:adjustRightInd/>
      <w:ind w:left="720"/>
      <w:contextualSpacing/>
      <w:textAlignment w:val="auto"/>
    </w:pPr>
    <w:rPr>
      <w:rFonts w:ascii="Calibri" w:eastAsia="Calibri" w:hAnsi="Calibri" w:cs="Calibri"/>
      <w:sz w:val="22"/>
      <w:szCs w:val="22"/>
    </w:rPr>
  </w:style>
  <w:style w:type="paragraph" w:styleId="NormalIndent">
    <w:name w:val="Normal Indent"/>
    <w:basedOn w:val="Normal"/>
    <w:rsid w:val="004F189A"/>
    <w:pPr>
      <w:ind w:left="720"/>
    </w:pPr>
  </w:style>
  <w:style w:type="paragraph" w:styleId="BodyText3">
    <w:name w:val="Body Text 3"/>
    <w:basedOn w:val="Normal"/>
    <w:link w:val="BodyText3Char"/>
    <w:rsid w:val="00C673FC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C673FC"/>
    <w:rPr>
      <w:sz w:val="16"/>
      <w:szCs w:val="16"/>
    </w:rPr>
  </w:style>
  <w:style w:type="paragraph" w:styleId="Title">
    <w:name w:val="Title"/>
    <w:basedOn w:val="Normal"/>
    <w:link w:val="TitleChar"/>
    <w:qFormat/>
    <w:rsid w:val="00C673FC"/>
    <w:pPr>
      <w:overflowPunct/>
      <w:autoSpaceDE/>
      <w:autoSpaceDN/>
      <w:adjustRightInd/>
      <w:jc w:val="center"/>
      <w:textAlignment w:val="auto"/>
    </w:pPr>
    <w:rPr>
      <w:rFonts w:ascii="Arial" w:hAnsi="Arial"/>
      <w:b/>
      <w:sz w:val="22"/>
    </w:rPr>
  </w:style>
  <w:style w:type="character" w:customStyle="1" w:styleId="TitleChar">
    <w:name w:val="Title Char"/>
    <w:link w:val="Title"/>
    <w:rsid w:val="00C673FC"/>
    <w:rPr>
      <w:rFonts w:ascii="Arial" w:hAnsi="Arial"/>
      <w:b/>
      <w:sz w:val="22"/>
    </w:rPr>
  </w:style>
  <w:style w:type="paragraph" w:styleId="NoSpacing">
    <w:name w:val="No Spacing"/>
    <w:uiPriority w:val="1"/>
    <w:qFormat/>
    <w:rsid w:val="00DB19E6"/>
    <w:rPr>
      <w:rFonts w:eastAsia="SimSun"/>
      <w:sz w:val="24"/>
      <w:szCs w:val="24"/>
      <w:lang w:eastAsia="zh-CN"/>
    </w:rPr>
  </w:style>
  <w:style w:type="character" w:customStyle="1" w:styleId="alttext">
    <w:name w:val="alttext"/>
    <w:basedOn w:val="DefaultParagraphFont"/>
    <w:rsid w:val="00DB19E6"/>
  </w:style>
  <w:style w:type="character" w:customStyle="1" w:styleId="HeaderChar">
    <w:name w:val="Header Char"/>
    <w:link w:val="Header"/>
    <w:uiPriority w:val="99"/>
    <w:rsid w:val="00DB19E6"/>
    <w:rPr>
      <w:sz w:val="24"/>
    </w:rPr>
  </w:style>
  <w:style w:type="paragraph" w:styleId="BodyTextIndent3">
    <w:name w:val="Body Text Indent 3"/>
    <w:basedOn w:val="Normal"/>
    <w:link w:val="BodyTextIndent3Char"/>
    <w:rsid w:val="00962688"/>
    <w:pPr>
      <w:overflowPunct/>
      <w:autoSpaceDE/>
      <w:autoSpaceDN/>
      <w:adjustRightInd/>
      <w:spacing w:after="120"/>
      <w:ind w:left="360"/>
      <w:textAlignment w:val="auto"/>
    </w:pPr>
    <w:rPr>
      <w:rFonts w:eastAsia="MS Mincho"/>
      <w:sz w:val="16"/>
      <w:szCs w:val="16"/>
    </w:rPr>
  </w:style>
  <w:style w:type="character" w:customStyle="1" w:styleId="BodyTextIndent3Char">
    <w:name w:val="Body Text Indent 3 Char"/>
    <w:link w:val="BodyTextIndent3"/>
    <w:rsid w:val="00962688"/>
    <w:rPr>
      <w:rFonts w:eastAsia="MS Mincho"/>
      <w:sz w:val="16"/>
      <w:szCs w:val="16"/>
    </w:rPr>
  </w:style>
  <w:style w:type="paragraph" w:styleId="NormalWeb">
    <w:name w:val="Normal (Web)"/>
    <w:basedOn w:val="Normal"/>
    <w:rsid w:val="0096268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</w:rPr>
  </w:style>
  <w:style w:type="paragraph" w:customStyle="1" w:styleId="ResExpSummary">
    <w:name w:val="Res Exp Summary"/>
    <w:rsid w:val="00962688"/>
    <w:pPr>
      <w:spacing w:before="60" w:after="60"/>
    </w:pPr>
    <w:rPr>
      <w:rFonts w:cs="Arial"/>
    </w:rPr>
  </w:style>
  <w:style w:type="character" w:customStyle="1" w:styleId="apple-converted-space">
    <w:name w:val="apple-converted-space"/>
    <w:basedOn w:val="DefaultParagraphFont"/>
    <w:rsid w:val="00962688"/>
  </w:style>
  <w:style w:type="character" w:customStyle="1" w:styleId="CaptionCharacters">
    <w:name w:val="Caption Characters"/>
    <w:rsid w:val="00D52A37"/>
    <w:rPr>
      <w:color w:val="000000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Outline w14:w="0" w14:cap="rnd" w14:cmpd="sng" w14:algn="ctr">
        <w14:noFill/>
        <w14:prstDash w14:val="solid"/>
        <w14:bevel/>
      </w14:textOutline>
    </w:rPr>
  </w:style>
  <w:style w:type="character" w:styleId="Emphasis">
    <w:name w:val="Emphasis"/>
    <w:uiPriority w:val="20"/>
    <w:qFormat/>
    <w:rsid w:val="00D52A37"/>
    <w:rPr>
      <w:i/>
      <w:iCs/>
    </w:rPr>
  </w:style>
  <w:style w:type="character" w:styleId="Strong">
    <w:name w:val="Strong"/>
    <w:qFormat/>
    <w:rsid w:val="00D52A37"/>
    <w:rPr>
      <w:b/>
      <w:bCs/>
    </w:rPr>
  </w:style>
  <w:style w:type="paragraph" w:styleId="Caption">
    <w:name w:val="caption"/>
    <w:basedOn w:val="Normal"/>
    <w:qFormat/>
    <w:rsid w:val="00D52A37"/>
    <w:pPr>
      <w:suppressLineNumbers/>
      <w:suppressAutoHyphens/>
      <w:overflowPunct/>
      <w:autoSpaceDE/>
      <w:autoSpaceDN/>
      <w:adjustRightInd/>
      <w:spacing w:before="120" w:after="120" w:line="276" w:lineRule="auto"/>
      <w:textAlignment w:val="auto"/>
    </w:pPr>
    <w:rPr>
      <w:rFonts w:ascii="Calibri" w:eastAsia="Arial Unicode MS" w:hAnsi="Calibri" w:cs="Tahoma"/>
      <w:i/>
      <w:iCs/>
      <w:kern w:val="1"/>
      <w:szCs w:val="24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D52A37"/>
    <w:pPr>
      <w:keepNext/>
      <w:pBdr>
        <w:top w:val="single" w:sz="8" w:space="2" w:color="000000"/>
        <w:bottom w:val="single" w:sz="8" w:space="2" w:color="000000"/>
      </w:pBdr>
      <w:suppressAutoHyphens/>
      <w:overflowPunct/>
      <w:autoSpaceDE/>
      <w:autoSpaceDN/>
      <w:adjustRightInd/>
      <w:spacing w:before="240" w:after="120" w:line="276" w:lineRule="auto"/>
      <w:jc w:val="center"/>
      <w:textAlignment w:val="auto"/>
    </w:pPr>
    <w:rPr>
      <w:rFonts w:ascii="Calibri" w:eastAsia="MS Mincho" w:hAnsi="Calibri"/>
      <w:b/>
      <w:iCs/>
      <w:smallCaps/>
      <w:kern w:val="1"/>
      <w:sz w:val="30"/>
      <w:szCs w:val="28"/>
      <w:lang w:eastAsia="ar-SA"/>
    </w:rPr>
  </w:style>
  <w:style w:type="character" w:customStyle="1" w:styleId="SubtitleChar">
    <w:name w:val="Subtitle Char"/>
    <w:link w:val="Subtitle"/>
    <w:rsid w:val="00D52A37"/>
    <w:rPr>
      <w:rFonts w:ascii="Calibri" w:eastAsia="MS Mincho" w:hAnsi="Calibri" w:cs="Tahoma"/>
      <w:b/>
      <w:iCs/>
      <w:smallCaps/>
      <w:kern w:val="1"/>
      <w:sz w:val="30"/>
      <w:szCs w:val="28"/>
      <w:lang w:eastAsia="ar-SA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52A37"/>
    <w:pPr>
      <w:suppressAutoHyphens/>
      <w:overflowPunct/>
      <w:autoSpaceDE/>
      <w:autoSpaceDN/>
      <w:adjustRightInd/>
      <w:spacing w:after="120" w:line="480" w:lineRule="auto"/>
      <w:ind w:left="360"/>
      <w:textAlignment w:val="auto"/>
    </w:pPr>
    <w:rPr>
      <w:rFonts w:ascii="Calibri" w:eastAsia="Arial Unicode MS" w:hAnsi="Calibri"/>
      <w:kern w:val="1"/>
      <w:sz w:val="22"/>
      <w:szCs w:val="22"/>
      <w:lang w:eastAsia="ar-SA"/>
    </w:rPr>
  </w:style>
  <w:style w:type="character" w:customStyle="1" w:styleId="BodyTextIndent2Char">
    <w:name w:val="Body Text Indent 2 Char"/>
    <w:link w:val="BodyTextIndent2"/>
    <w:uiPriority w:val="99"/>
    <w:rsid w:val="00D52A37"/>
    <w:rPr>
      <w:rFonts w:ascii="Calibri" w:eastAsia="Arial Unicode MS" w:hAnsi="Calibri" w:cs="font308"/>
      <w:kern w:val="1"/>
      <w:sz w:val="22"/>
      <w:szCs w:val="22"/>
      <w:lang w:eastAsia="ar-SA"/>
    </w:rPr>
  </w:style>
  <w:style w:type="paragraph" w:customStyle="1" w:styleId="RT-ProjectBody">
    <w:name w:val="RT - Project Body"/>
    <w:basedOn w:val="Normal"/>
    <w:uiPriority w:val="99"/>
    <w:rsid w:val="00D52A37"/>
    <w:pPr>
      <w:tabs>
        <w:tab w:val="num" w:pos="360"/>
      </w:tabs>
      <w:overflowPunct/>
      <w:autoSpaceDE/>
      <w:autoSpaceDN/>
      <w:adjustRightInd/>
      <w:spacing w:after="60"/>
      <w:ind w:left="360" w:hanging="360"/>
      <w:textAlignment w:val="auto"/>
    </w:pPr>
    <w:rPr>
      <w:rFonts w:eastAsia="MS Mincho"/>
      <w:sz w:val="22"/>
      <w:szCs w:val="22"/>
    </w:rPr>
  </w:style>
  <w:style w:type="paragraph" w:styleId="ListBullet">
    <w:name w:val="List Bullet"/>
    <w:basedOn w:val="Normal"/>
    <w:autoRedefine/>
    <w:uiPriority w:val="99"/>
    <w:rsid w:val="00D52A37"/>
    <w:pPr>
      <w:widowControl w:val="0"/>
      <w:numPr>
        <w:numId w:val="1"/>
      </w:numPr>
      <w:overflowPunct/>
      <w:textAlignment w:val="auto"/>
    </w:pPr>
    <w:rPr>
      <w:rFonts w:ascii="Palatino Linotype" w:hAnsi="Palatino Linotype" w:cs="Arial"/>
      <w:snapToGrid w:val="0"/>
      <w:sz w:val="20"/>
      <w:lang w:eastAsia="ja-JP"/>
    </w:rPr>
  </w:style>
  <w:style w:type="paragraph" w:customStyle="1" w:styleId="kpmgbody">
    <w:name w:val="kpmgbody"/>
    <w:basedOn w:val="BodyText"/>
    <w:rsid w:val="00DD4F4D"/>
    <w:pPr>
      <w:overflowPunct/>
      <w:autoSpaceDE/>
      <w:autoSpaceDN/>
      <w:adjustRightInd/>
      <w:spacing w:before="40" w:after="40" w:line="360" w:lineRule="auto"/>
      <w:jc w:val="both"/>
      <w:textAlignment w:val="auto"/>
    </w:pPr>
    <w:rPr>
      <w:rFonts w:ascii="Century Gothic" w:hAnsi="Century Gothic"/>
      <w:b/>
      <w:sz w:val="22"/>
    </w:rPr>
  </w:style>
  <w:style w:type="paragraph" w:styleId="BodyTextIndent">
    <w:name w:val="Body Text Indent"/>
    <w:basedOn w:val="Normal"/>
    <w:link w:val="BodyTextIndentChar"/>
    <w:rsid w:val="009B39A5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9B39A5"/>
    <w:rPr>
      <w:sz w:val="24"/>
    </w:rPr>
  </w:style>
  <w:style w:type="character" w:customStyle="1" w:styleId="Style10pt">
    <w:name w:val="Style 10 pt"/>
    <w:rsid w:val="009B39A5"/>
    <w:rPr>
      <w:sz w:val="24"/>
    </w:rPr>
  </w:style>
  <w:style w:type="paragraph" w:customStyle="1" w:styleId="Normal11pt">
    <w:name w:val="Normal + 11 pt"/>
    <w:aliases w:val="Black"/>
    <w:basedOn w:val="Normal"/>
    <w:rsid w:val="009B39A5"/>
    <w:pPr>
      <w:numPr>
        <w:numId w:val="2"/>
      </w:numPr>
      <w:overflowPunct/>
      <w:autoSpaceDE/>
      <w:autoSpaceDN/>
      <w:adjustRightInd/>
      <w:textAlignment w:val="auto"/>
    </w:pPr>
    <w:rPr>
      <w:color w:val="000000"/>
      <w:sz w:val="22"/>
      <w:szCs w:val="24"/>
    </w:rPr>
  </w:style>
  <w:style w:type="character" w:customStyle="1" w:styleId="text1">
    <w:name w:val="text1"/>
    <w:rsid w:val="009B39A5"/>
    <w:rPr>
      <w:rFonts w:ascii="Arial" w:hAnsi="Arial" w:cs="Arial" w:hint="default"/>
      <w:color w:val="003399"/>
      <w:sz w:val="18"/>
      <w:szCs w:val="18"/>
    </w:rPr>
  </w:style>
  <w:style w:type="character" w:customStyle="1" w:styleId="highlight1">
    <w:name w:val="highlight1"/>
    <w:rsid w:val="009B39A5"/>
    <w:rPr>
      <w:b/>
      <w:bCs/>
      <w:color w:val="FF0000"/>
    </w:rPr>
  </w:style>
  <w:style w:type="paragraph" w:customStyle="1" w:styleId="ListBullet1">
    <w:name w:val="List Bullet 1"/>
    <w:rsid w:val="009B39A5"/>
    <w:pPr>
      <w:keepLines/>
      <w:numPr>
        <w:numId w:val="3"/>
      </w:numPr>
      <w:tabs>
        <w:tab w:val="left" w:pos="288"/>
      </w:tabs>
    </w:pPr>
    <w:rPr>
      <w:rFonts w:ascii="Arial" w:hAnsi="Arial"/>
    </w:rPr>
  </w:style>
  <w:style w:type="paragraph" w:customStyle="1" w:styleId="Default">
    <w:name w:val="Default"/>
    <w:rsid w:val="00B567FE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customStyle="1" w:styleId="NormalBookAntiqua">
    <w:name w:val="Normal + Book Antiqua"/>
    <w:aliases w:val="11 pt,Bold,Small caps,Justified + Not Small caps,Left +..."/>
    <w:basedOn w:val="Normal"/>
    <w:rsid w:val="002C64F0"/>
    <w:pPr>
      <w:suppressAutoHyphens/>
      <w:overflowPunct/>
      <w:autoSpaceDE/>
      <w:autoSpaceDN/>
      <w:adjustRightInd/>
      <w:jc w:val="both"/>
      <w:textAlignment w:val="auto"/>
    </w:pPr>
    <w:rPr>
      <w:rFonts w:ascii="Book Antiqua" w:hAnsi="Book Antiqua"/>
      <w:b/>
      <w:bCs/>
      <w:smallCaps/>
      <w:sz w:val="22"/>
      <w:szCs w:val="22"/>
      <w:lang w:eastAsia="ar-SA"/>
    </w:rPr>
  </w:style>
  <w:style w:type="table" w:styleId="LightShading-Accent1">
    <w:name w:val="Light Shading Accent 1"/>
    <w:basedOn w:val="TableNormal"/>
    <w:uiPriority w:val="60"/>
    <w:rsid w:val="006155E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7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1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am\Applexus\Technologies\Templates\Letter%20Head\Applexus%20Letter%20Head%20-Tacoma%20Add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0ADA8-6FC2-4CFE-99B1-D2E7DB41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Applexus Letter Head -Tacoma Addres.dotx</Template>
  <TotalTime>0</TotalTime>
  <Pages>1</Pages>
  <Words>1075</Words>
  <Characters>6422</Characters>
  <Application>Microsoft Office Word</Application>
  <DocSecurity>0</DocSecurity>
  <Lines>160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Links>
    <vt:vector size="6" baseType="variant">
      <vt:variant>
        <vt:i4>4456521</vt:i4>
      </vt:variant>
      <vt:variant>
        <vt:i4>0</vt:i4>
      </vt:variant>
      <vt:variant>
        <vt:i4>0</vt:i4>
      </vt:variant>
      <vt:variant>
        <vt:i4>5</vt:i4>
      </vt:variant>
      <vt:variant>
        <vt:lpwstr>http://www.applexus.com/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</dc:creator>
  <cp:lastModifiedBy>Japendra Seethammagari</cp:lastModifiedBy>
  <cp:revision>4</cp:revision>
  <cp:lastPrinted>2012-06-05T12:27:00Z</cp:lastPrinted>
  <dcterms:created xsi:type="dcterms:W3CDTF">2022-04-07T19:07:00Z</dcterms:created>
  <dcterms:modified xsi:type="dcterms:W3CDTF">2026-07-31T19:17:00Z</dcterms:modified>
</cp:coreProperties>
</file>